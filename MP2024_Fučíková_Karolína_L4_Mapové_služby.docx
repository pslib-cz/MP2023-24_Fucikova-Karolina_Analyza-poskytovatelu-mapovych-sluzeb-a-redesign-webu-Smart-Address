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B08B6" w14:textId="77777777" w:rsidR="00510C29" w:rsidRDefault="000C4596" w:rsidP="00341B9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F2DC07" wp14:editId="62EFD8D3">
                <wp:simplePos x="0" y="0"/>
                <wp:positionH relativeFrom="column">
                  <wp:posOffset>-109220</wp:posOffset>
                </wp:positionH>
                <wp:positionV relativeFrom="margin">
                  <wp:posOffset>-367665</wp:posOffset>
                </wp:positionV>
                <wp:extent cx="5579110" cy="579600"/>
                <wp:effectExtent l="0" t="0" r="0" b="0"/>
                <wp:wrapNone/>
                <wp:docPr id="184293540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57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8FC3CC" w14:textId="77777777" w:rsidR="000C4596" w:rsidRPr="000C4596" w:rsidRDefault="000C4596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0C4596">
                              <w:rPr>
                                <w:rFonts w:asciiTheme="majorHAnsi" w:hAnsiTheme="majorHAnsi" w:cstheme="majorHAnsi"/>
                                <w:color w:val="2B2B2B"/>
                                <w:sz w:val="21"/>
                                <w:szCs w:val="21"/>
                                <w:shd w:val="clear" w:color="auto" w:fill="FFFFFF"/>
                              </w:rPr>
                              <w:t>Střední průmyslová škola a Vyšší odborná škola, Liberec, příspěvková organizace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F2DC07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-8.6pt;margin-top:-28.95pt;width:439.3pt;height:45.65pt;z-index:251663360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" filled="f" stroked="f" strokeweight=".5pt">
                <v:textbox>
                  <w:txbxContent>
                    <w:p w14:paraId="438FC3CC" w14:textId="77777777" w:rsidR="000C4596" w:rsidRPr="000C4596" w:rsidRDefault="000C4596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0C4596">
                        <w:rPr>
                          <w:rFonts w:asciiTheme="majorHAnsi" w:hAnsiTheme="majorHAnsi" w:cstheme="majorHAnsi"/>
                          <w:color w:val="2B2B2B"/>
                          <w:sz w:val="21"/>
                          <w:szCs w:val="21"/>
                          <w:shd w:val="clear" w:color="auto" w:fill="FFFFFF"/>
                        </w:rPr>
                        <w:t>Střední průmyslová škola a Vyšší odborná škola, Liberec, příspěvková organizace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265E0027" wp14:editId="7F38A86A">
                <wp:simplePos x="0" y="0"/>
                <wp:positionH relativeFrom="margin">
                  <wp:align>right</wp:align>
                </wp:positionH>
                <wp:positionV relativeFrom="page">
                  <wp:posOffset>4833620</wp:posOffset>
                </wp:positionV>
                <wp:extent cx="4391660" cy="1199515"/>
                <wp:effectExtent l="0" t="0" r="2540" b="0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660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94EA4D" w14:textId="77777777" w:rsidR="0092433D" w:rsidRDefault="00000000" w:rsidP="005415E3">
                            <w:pPr>
                              <w:spacing w:line="259" w:lineRule="auto"/>
                              <w:ind w:firstLine="0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 w:cstheme="majorHAnsi"/>
                                  <w:caps/>
                                  <w:sz w:val="48"/>
                                  <w:szCs w:val="48"/>
                                </w:rPr>
                                <w:alias w:val="Název"/>
                                <w:tag w:val=""/>
                                <w:id w:val="-83075792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92433D" w:rsidRPr="0092433D"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Analýza poskytovatelů mapových služeb a redesign webu Smart Address</w:t>
                                </w:r>
                              </w:sdtContent>
                            </w:sdt>
                          </w:p>
                          <w:p w14:paraId="75FD3B78" w14:textId="6DCE90C6" w:rsidR="00341B93" w:rsidRPr="00BA365E" w:rsidRDefault="00341B93" w:rsidP="005415E3">
                            <w:pPr>
                              <w:spacing w:line="259" w:lineRule="auto"/>
                              <w:ind w:firstLine="0"/>
                              <w:jc w:val="center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 w:rsidRPr="00BA365E"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Maturitní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5E0027" id="Text Box 19" o:spid="_x0000_s1027" type="#_x0000_t202" style="position:absolute;left:0;text-align:left;margin-left:294.6pt;margin-top:380.6pt;width:345.8pt;height:94.45pt;z-index:251660288;visibility:visible;mso-wrap-style:square;mso-width-percent:1000;mso-height-percent:20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" stroked="f">
                <v:textbox style="mso-fit-shape-to-text:t">
                  <w:txbxContent>
                    <w:p w14:paraId="2894EA4D" w14:textId="77777777" w:rsidR="0092433D" w:rsidRDefault="00000000" w:rsidP="005415E3">
                      <w:pPr>
                        <w:spacing w:line="259" w:lineRule="auto"/>
                        <w:ind w:firstLine="0"/>
                        <w:jc w:val="center"/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</w:pPr>
                      <w:sdt>
                        <w:sdtPr>
                          <w:rPr>
                            <w:rFonts w:asciiTheme="majorHAnsi" w:hAnsiTheme="majorHAnsi" w:cstheme="majorHAnsi"/>
                            <w:caps/>
                            <w:sz w:val="48"/>
                            <w:szCs w:val="48"/>
                          </w:rPr>
                          <w:alias w:val="Název"/>
                          <w:tag w:val=""/>
                          <w:id w:val="-83075792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92433D" w:rsidRPr="0092433D"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Analýza poskytovatelů mapových služeb a redesign webu Smart Address</w:t>
                          </w:r>
                        </w:sdtContent>
                      </w:sdt>
                    </w:p>
                    <w:p w14:paraId="75FD3B78" w14:textId="6DCE90C6" w:rsidR="00341B93" w:rsidRPr="00BA365E" w:rsidRDefault="00341B93" w:rsidP="005415E3">
                      <w:pPr>
                        <w:spacing w:line="259" w:lineRule="auto"/>
                        <w:ind w:firstLine="0"/>
                        <w:jc w:val="center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 w:rsidRPr="00BA365E">
                        <w:rPr>
                          <w:rFonts w:asciiTheme="majorHAnsi" w:hAnsiTheme="majorHAnsi" w:cstheme="majorHAnsi"/>
                          <w:sz w:val="36"/>
                        </w:rPr>
                        <w:t>Maturitní práce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1" wp14:anchorId="3BA1D8F4" wp14:editId="4B0CD897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2000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876E85" w14:textId="34183659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63102B">
                                  <w:rPr>
                                    <w:b/>
                                  </w:rPr>
                                  <w:t>Karolína Fučíková</w:t>
                                </w:r>
                              </w:sdtContent>
                            </w:sdt>
                          </w:p>
                          <w:p w14:paraId="6EA7B77C" w14:textId="77777777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>Technické lyceum</w:t>
                            </w:r>
                          </w:p>
                          <w:p w14:paraId="333701B7" w14:textId="28B49708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 xml:space="preserve">Ing. </w:t>
                            </w:r>
                            <w:r w:rsidR="0063102B">
                              <w:rPr>
                                <w:b/>
                              </w:rPr>
                              <w:t>Tomáš Kazda</w:t>
                            </w:r>
                          </w:p>
                          <w:p w14:paraId="60499216" w14:textId="77777777" w:rsidR="00341B93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</w:t>
                            </w:r>
                            <w:r w:rsidR="003F6398">
                              <w:rPr>
                                <w:b/>
                              </w:rPr>
                              <w:t>3</w:t>
                            </w:r>
                            <w:r>
                              <w:rPr>
                                <w:b/>
                              </w:rPr>
                              <w:t>/202</w:t>
                            </w:r>
                            <w:r w:rsidR="003F6398">
                              <w:rPr>
                                <w:b/>
                              </w:rPr>
                              <w:t>4</w:t>
                            </w:r>
                          </w:p>
                          <w:p w14:paraId="01763036" w14:textId="7FDAF819" w:rsidR="00A0287D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stran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</w:rPr>
                              <w:instrText xml:space="preserve"> NUMPAGES  \* Arabic  \* MERGEFORMAT </w:instrText>
                            </w:r>
                            <w:r>
                              <w:rPr>
                                <w:b/>
                              </w:rPr>
                              <w:fldChar w:fldCharType="separate"/>
                            </w:r>
                            <w:r w:rsidR="0063102B">
                              <w:rPr>
                                <w:b/>
                                <w:noProof/>
                              </w:rPr>
                              <w:t>3</w:t>
                            </w:r>
                            <w:r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14:paraId="2E242F68" w14:textId="39698F3A" w:rsidR="00A0287D" w:rsidRPr="00B003CF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slov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DB5D73">
                              <w:rPr>
                                <w:b/>
                              </w:rPr>
                              <w:fldChar w:fldCharType="begin"/>
                            </w:r>
                            <w:r w:rsidR="00DB5D73">
                              <w:rPr>
                                <w:b/>
                              </w:rPr>
                              <w:instrText xml:space="preserve"> NUMWORDS  \* Arabic  \* MERGEFORMAT </w:instrText>
                            </w:r>
                            <w:r w:rsidR="00DB5D73">
                              <w:rPr>
                                <w:b/>
                              </w:rPr>
                              <w:fldChar w:fldCharType="separate"/>
                            </w:r>
                            <w:r w:rsidR="0063102B">
                              <w:rPr>
                                <w:b/>
                                <w:noProof/>
                              </w:rPr>
                              <w:t>1116</w:t>
                            </w:r>
                            <w:r w:rsidR="00DB5D73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1D8F4" id="Text Box 43" o:spid="_x0000_s1028" type="#_x0000_t202" style="position:absolute;left:0;text-align:left;margin-left:0;margin-top:593.7pt;width:402.75pt;height:119.0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" filled="f" stroked="f">
                <v:textbox>
                  <w:txbxContent>
                    <w:p w14:paraId="28876E85" w14:textId="34183659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63102B">
                            <w:rPr>
                              <w:b/>
                            </w:rPr>
                            <w:t>Karolína Fučíková</w:t>
                          </w:r>
                        </w:sdtContent>
                      </w:sdt>
                    </w:p>
                    <w:p w14:paraId="6EA7B77C" w14:textId="77777777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>Technické lyceum</w:t>
                      </w:r>
                    </w:p>
                    <w:p w14:paraId="333701B7" w14:textId="28B49708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 xml:space="preserve">Ing. </w:t>
                      </w:r>
                      <w:r w:rsidR="0063102B">
                        <w:rPr>
                          <w:b/>
                        </w:rPr>
                        <w:t>Tomáš Kazda</w:t>
                      </w:r>
                    </w:p>
                    <w:p w14:paraId="60499216" w14:textId="77777777" w:rsidR="00341B93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</w:t>
                      </w:r>
                      <w:r w:rsidR="003F6398">
                        <w:rPr>
                          <w:b/>
                        </w:rPr>
                        <w:t>3</w:t>
                      </w:r>
                      <w:r>
                        <w:rPr>
                          <w:b/>
                        </w:rPr>
                        <w:t>/202</w:t>
                      </w:r>
                      <w:r w:rsidR="003F6398">
                        <w:rPr>
                          <w:b/>
                        </w:rPr>
                        <w:t>4</w:t>
                      </w:r>
                    </w:p>
                    <w:p w14:paraId="01763036" w14:textId="7FDAF819" w:rsidR="00A0287D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stran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fldChar w:fldCharType="begin"/>
                      </w:r>
                      <w:r>
                        <w:rPr>
                          <w:b/>
                        </w:rPr>
                        <w:instrText xml:space="preserve"> NUMPAGES  \* Arabic  \* MERGEFORMAT </w:instrText>
                      </w:r>
                      <w:r>
                        <w:rPr>
                          <w:b/>
                        </w:rPr>
                        <w:fldChar w:fldCharType="separate"/>
                      </w:r>
                      <w:r w:rsidR="0063102B">
                        <w:rPr>
                          <w:b/>
                          <w:noProof/>
                        </w:rPr>
                        <w:t>3</w:t>
                      </w:r>
                      <w:r>
                        <w:rPr>
                          <w:b/>
                        </w:rPr>
                        <w:fldChar w:fldCharType="end"/>
                      </w:r>
                    </w:p>
                    <w:p w14:paraId="2E242F68" w14:textId="39698F3A" w:rsidR="00A0287D" w:rsidRPr="00B003CF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slov</w:t>
                      </w:r>
                      <w:r>
                        <w:rPr>
                          <w:b/>
                        </w:rPr>
                        <w:tab/>
                      </w:r>
                      <w:r w:rsidR="00DB5D73">
                        <w:rPr>
                          <w:b/>
                        </w:rPr>
                        <w:fldChar w:fldCharType="begin"/>
                      </w:r>
                      <w:r w:rsidR="00DB5D73">
                        <w:rPr>
                          <w:b/>
                        </w:rPr>
                        <w:instrText xml:space="preserve"> NUMWORDS  \* Arabic  \* MERGEFORMAT </w:instrText>
                      </w:r>
                      <w:r w:rsidR="00DB5D73">
                        <w:rPr>
                          <w:b/>
                        </w:rPr>
                        <w:fldChar w:fldCharType="separate"/>
                      </w:r>
                      <w:r w:rsidR="0063102B">
                        <w:rPr>
                          <w:b/>
                          <w:noProof/>
                        </w:rPr>
                        <w:t>1116</w:t>
                      </w:r>
                      <w:r w:rsidR="00DB5D73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14:paraId="3C99FD9E" w14:textId="77777777" w:rsidR="00341B93" w:rsidRDefault="00341B93"/>
    <w:p w14:paraId="7AA36585" w14:textId="77777777" w:rsidR="00341B93" w:rsidRDefault="000C4596">
      <w:pPr>
        <w:sectPr w:rsidR="00341B93" w:rsidSect="00F11CD7">
          <w:headerReference w:type="even" r:id="rId8"/>
          <w:footerReference w:type="default" r:id="rId9"/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6DDEB6D" wp14:editId="4A9D94E1">
            <wp:simplePos x="0" y="0"/>
            <wp:positionH relativeFrom="margin">
              <wp:align>center</wp:align>
            </wp:positionH>
            <wp:positionV relativeFrom="paragraph">
              <wp:posOffset>824865</wp:posOffset>
            </wp:positionV>
            <wp:extent cx="971550" cy="971550"/>
            <wp:effectExtent l="0" t="0" r="0" b="0"/>
            <wp:wrapSquare wrapText="bothSides"/>
            <wp:docPr id="1511210300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030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A9853" w14:textId="77777777" w:rsidR="00341B93" w:rsidRDefault="00341B93" w:rsidP="00341B93">
      <w:pPr>
        <w:pStyle w:val="Nezaazovannadpis"/>
      </w:pPr>
      <w:r>
        <w:lastRenderedPageBreak/>
        <w:t>Anotace</w:t>
      </w:r>
    </w:p>
    <w:p w14:paraId="2E8B6670" w14:textId="6130C76D" w:rsidR="0001686F" w:rsidRDefault="00543D42" w:rsidP="00B12181">
      <w:r>
        <w:t>Tato p</w:t>
      </w:r>
      <w:r w:rsidR="0001686F">
        <w:t xml:space="preserve">ráce se zabývá přepracováním webu </w:t>
      </w:r>
      <w:hyperlink r:id="rId12" w:history="1">
        <w:r w:rsidR="00CF65BE" w:rsidRPr="003D2A03">
          <w:rPr>
            <w:rStyle w:val="Hypertextovodkaz"/>
          </w:rPr>
          <w:t>smart-address.cz</w:t>
        </w:r>
      </w:hyperlink>
      <w:r w:rsidR="00B12181">
        <w:t>,</w:t>
      </w:r>
      <w:r w:rsidR="0001686F">
        <w:t xml:space="preserve"> změnou vizuálu, zajištěním přístupnosti na displejích běžných rozměrů a implementací vybraného poskytovatele mapových podkladů s ohledem na možnost customizace mapového vizuálu a jeho responzivity. </w:t>
      </w:r>
    </w:p>
    <w:p w14:paraId="7AD54AB2" w14:textId="34E5B2DA" w:rsidR="0001686F" w:rsidRDefault="0001686F" w:rsidP="0001686F">
      <w:r>
        <w:t>Podkladem pro volbu mapové služby na webu bude analýza a porovnání možností jednotlivých poskytovatelů, včetně základního srovnání poskytovaného API a možností modifikace vizuálního stylu.</w:t>
      </w:r>
    </w:p>
    <w:p w14:paraId="45BA9A22" w14:textId="77777777" w:rsidR="00341B93" w:rsidRPr="00341B93" w:rsidRDefault="00341B93" w:rsidP="00341B93">
      <w:pPr>
        <w:pStyle w:val="Nezaazovannadpis"/>
        <w:rPr>
          <w:lang w:val="en-GB"/>
        </w:rPr>
      </w:pPr>
      <w:r w:rsidRPr="00341B93">
        <w:rPr>
          <w:lang w:val="en-GB"/>
        </w:rPr>
        <w:t>Summary</w:t>
      </w:r>
    </w:p>
    <w:p w14:paraId="3E490437" w14:textId="1E40A168" w:rsidR="00CB6B2A" w:rsidRPr="00CB6B2A" w:rsidRDefault="00CB6B2A" w:rsidP="00CB6B2A">
      <w:pPr>
        <w:rPr>
          <w:lang w:val="en-GB"/>
        </w:rPr>
      </w:pPr>
      <w:r w:rsidRPr="00CB6B2A">
        <w:rPr>
          <w:lang w:val="en-GB"/>
        </w:rPr>
        <w:t xml:space="preserve">This thesis deals with the redesign of the </w:t>
      </w:r>
      <w:hyperlink r:id="rId13" w:history="1">
        <w:r w:rsidR="00F53FA3" w:rsidRPr="003D2A03">
          <w:rPr>
            <w:rStyle w:val="Hypertextovodkaz"/>
          </w:rPr>
          <w:t>smart-ad</w:t>
        </w:r>
        <w:r w:rsidR="00F53FA3" w:rsidRPr="003D2A03">
          <w:rPr>
            <w:rStyle w:val="Hypertextovodkaz"/>
          </w:rPr>
          <w:t>d</w:t>
        </w:r>
        <w:r w:rsidR="00F53FA3" w:rsidRPr="003D2A03">
          <w:rPr>
            <w:rStyle w:val="Hypertextovodkaz"/>
          </w:rPr>
          <w:t>ress.cz</w:t>
        </w:r>
      </w:hyperlink>
      <w:r w:rsidRPr="00CB6B2A">
        <w:rPr>
          <w:lang w:val="en-GB"/>
        </w:rPr>
        <w:t xml:space="preserve"> website, changing the visuals, ensuring accessibility on common size displays and implementing a selected map provider </w:t>
      </w:r>
      <w:proofErr w:type="gramStart"/>
      <w:r w:rsidRPr="00CB6B2A">
        <w:rPr>
          <w:lang w:val="en-GB"/>
        </w:rPr>
        <w:t>with regard to</w:t>
      </w:r>
      <w:proofErr w:type="gramEnd"/>
      <w:r w:rsidRPr="00CB6B2A">
        <w:rPr>
          <w:lang w:val="en-GB"/>
        </w:rPr>
        <w:t xml:space="preserve"> the possibility of customizing the map visuals and its responsiveness. </w:t>
      </w:r>
    </w:p>
    <w:p w14:paraId="5BB21F44" w14:textId="186EB79F" w:rsidR="00CB6B2A" w:rsidRDefault="00CB6B2A" w:rsidP="00CB6B2A">
      <w:pPr>
        <w:rPr>
          <w:lang w:val="en-GB"/>
        </w:rPr>
      </w:pPr>
      <w:r w:rsidRPr="00CB6B2A">
        <w:rPr>
          <w:lang w:val="en-GB"/>
        </w:rPr>
        <w:t>The basis for the choice of the map service on the website will be an analysis and comparison of the possibilities of individual providers, including a basic comparison of the provided API and the possibility of modifying the visual style.</w:t>
      </w:r>
    </w:p>
    <w:p w14:paraId="05664A35" w14:textId="77777777" w:rsidR="00341B93" w:rsidRDefault="00341B93" w:rsidP="00341B93">
      <w:pPr>
        <w:pStyle w:val="Nezaazovannadpis"/>
      </w:pPr>
      <w:r w:rsidRPr="00341B93">
        <w:t>Čestné prohlášení</w:t>
      </w:r>
    </w:p>
    <w:p w14:paraId="4039860E" w14:textId="164A61AB" w:rsidR="00341B93" w:rsidRDefault="00341B93" w:rsidP="00D06100">
      <w:r>
        <w:t>Prohlašuji, že jsem předkládanou maturitní práci vypracoval</w:t>
      </w:r>
      <w:r w:rsidR="00C020E0">
        <w:t>a</w:t>
      </w:r>
      <w:r>
        <w:t xml:space="preserve"> s</w:t>
      </w:r>
      <w:r w:rsidR="00C020E0">
        <w:t>ama</w:t>
      </w:r>
      <w:r w:rsidR="000F34C4">
        <w:t xml:space="preserve"> </w:t>
      </w:r>
      <w:r>
        <w:t>a uvedl</w:t>
      </w:r>
      <w:r w:rsidR="00C020E0">
        <w:t>a</w:t>
      </w:r>
      <w:r>
        <w:t xml:space="preserve"> jsem veškerou použitou literaturu a bibliografické citace.</w:t>
      </w:r>
    </w:p>
    <w:p w14:paraId="79D8A6C4" w14:textId="75305DA5" w:rsidR="00341B93" w:rsidRPr="00341B93" w:rsidRDefault="00341B93" w:rsidP="002570DC">
      <w:pPr>
        <w:pStyle w:val="Podpisovdek"/>
      </w:pPr>
      <w:r w:rsidRPr="00341B93">
        <w:t xml:space="preserve">V Liberci dne </w:t>
      </w:r>
      <w:fldSimple w:instr=" DATE   \* MERGEFORMAT ">
        <w:r w:rsidR="00C06CC0">
          <w:rPr>
            <w:noProof/>
          </w:rPr>
          <w:t>16.11.2023</w:t>
        </w:r>
      </w:fldSimple>
      <w:r w:rsidRPr="00341B93">
        <w:tab/>
      </w:r>
      <w:r w:rsidRPr="00341B93">
        <w:tab/>
      </w:r>
    </w:p>
    <w:p w14:paraId="0782ABB0" w14:textId="67F33B84" w:rsidR="00341B93" w:rsidRPr="002570DC" w:rsidRDefault="00341B93" w:rsidP="00341B93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438984661BAA4FA5BA3AD07F32F53174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63102B">
            <w:t>Karolína Fučíková</w:t>
          </w:r>
        </w:sdtContent>
      </w:sdt>
    </w:p>
    <w:p w14:paraId="3B01236E" w14:textId="77777777" w:rsidR="00341B93" w:rsidRDefault="00341B93" w:rsidP="002570DC">
      <w:pPr>
        <w:pStyle w:val="Jmnopodpodpisovmdkem"/>
        <w:sectPr w:rsidR="00341B93" w:rsidSect="00A758D8">
          <w:headerReference w:type="default" r:id="rId14"/>
          <w:footerReference w:type="default" r:id="rId15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35B8F80C" w14:textId="77777777" w:rsidR="00236BCF" w:rsidRDefault="00236BCF">
          <w:pPr>
            <w:pStyle w:val="Nadpisobsahu"/>
          </w:pPr>
          <w:r>
            <w:t>Obsah</w:t>
          </w:r>
        </w:p>
        <w:p w14:paraId="76A2D875" w14:textId="0C0A0FBD" w:rsidR="00C020E0" w:rsidRDefault="00236BCF">
          <w:pPr>
            <w:pStyle w:val="Obsah1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067217" w:history="1">
            <w:r w:rsidR="00C020E0" w:rsidRPr="00CF7AF7">
              <w:rPr>
                <w:rStyle w:val="Hypertextovodkaz"/>
                <w:noProof/>
              </w:rPr>
              <w:t>Úvod</w:t>
            </w:r>
            <w:r w:rsidR="00C020E0">
              <w:rPr>
                <w:noProof/>
                <w:webHidden/>
              </w:rPr>
              <w:tab/>
            </w:r>
            <w:r w:rsidR="00C020E0">
              <w:rPr>
                <w:noProof/>
                <w:webHidden/>
              </w:rPr>
              <w:fldChar w:fldCharType="begin"/>
            </w:r>
            <w:r w:rsidR="00C020E0">
              <w:rPr>
                <w:noProof/>
                <w:webHidden/>
              </w:rPr>
              <w:instrText xml:space="preserve"> PAGEREF _Toc151067217 \h </w:instrText>
            </w:r>
            <w:r w:rsidR="00C020E0">
              <w:rPr>
                <w:noProof/>
                <w:webHidden/>
              </w:rPr>
            </w:r>
            <w:r w:rsidR="00C020E0">
              <w:rPr>
                <w:noProof/>
                <w:webHidden/>
              </w:rPr>
              <w:fldChar w:fldCharType="separate"/>
            </w:r>
            <w:r w:rsidR="00C020E0">
              <w:rPr>
                <w:noProof/>
                <w:webHidden/>
              </w:rPr>
              <w:t>1</w:t>
            </w:r>
            <w:r w:rsidR="00C020E0">
              <w:rPr>
                <w:noProof/>
                <w:webHidden/>
              </w:rPr>
              <w:fldChar w:fldCharType="end"/>
            </w:r>
          </w:hyperlink>
        </w:p>
        <w:p w14:paraId="605707AC" w14:textId="08AFE0F5" w:rsidR="00C020E0" w:rsidRDefault="00C020E0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1067218" w:history="1">
            <w:r w:rsidRPr="00CF7AF7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CF7AF7">
              <w:rPr>
                <w:rStyle w:val="Hypertextovodkaz"/>
                <w:noProof/>
              </w:rPr>
              <w:t>Poskytovatelé mapových služeb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_Toc151067218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E4567" w14:textId="3E2D03D0" w:rsidR="00C020E0" w:rsidRDefault="00C020E0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1067219" w:history="1">
            <w:r w:rsidRPr="00CF7AF7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CF7AF7">
              <w:rPr>
                <w:rStyle w:val="Hypertextovodkaz"/>
                <w:noProof/>
              </w:rPr>
              <w:t>Mapy 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_Toc151067219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933D1" w14:textId="65A3627C" w:rsidR="00C020E0" w:rsidRDefault="00C020E0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1067220" w:history="1">
            <w:r w:rsidRPr="00CF7AF7">
              <w:rPr>
                <w:rStyle w:val="Hypertextovodkaz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CF7AF7">
              <w:rPr>
                <w:rStyle w:val="Hypertextovodkaz"/>
                <w:noProof/>
              </w:rPr>
              <w:t>Mapy.cz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_Toc151067220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5C9FD" w14:textId="7344CDCE" w:rsidR="00C020E0" w:rsidRDefault="00C020E0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1067221" w:history="1">
            <w:r w:rsidRPr="00CF7AF7">
              <w:rPr>
                <w:rStyle w:val="Hypertextovodkaz"/>
                <w:noProof/>
              </w:rPr>
              <w:t>1.3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CF7AF7">
              <w:rPr>
                <w:rStyle w:val="Hypertextovodkaz"/>
                <w:noProof/>
              </w:rPr>
              <w:t>OpenStreetMap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_Toc151067221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2F2C9" w14:textId="17294011" w:rsidR="00C020E0" w:rsidRDefault="00C020E0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1067222" w:history="1">
            <w:r w:rsidRPr="00CF7AF7">
              <w:rPr>
                <w:rStyle w:val="Hypertextovodkaz"/>
                <w:noProof/>
              </w:rPr>
              <w:t>1.4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CF7AF7">
              <w:rPr>
                <w:rStyle w:val="Hypertextovodkaz"/>
                <w:noProof/>
              </w:rPr>
              <w:t>Mapbox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_Toc151067222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8D6DF" w14:textId="6B80944F" w:rsidR="00C020E0" w:rsidRDefault="00C020E0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1067223" w:history="1">
            <w:r w:rsidRPr="00CF7AF7">
              <w:rPr>
                <w:rStyle w:val="Hypertextovodkaz"/>
                <w:noProof/>
              </w:rPr>
              <w:t>1.5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CF7AF7">
              <w:rPr>
                <w:rStyle w:val="Hypertextovodkaz"/>
                <w:noProof/>
              </w:rPr>
              <w:t>Mapy Bing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_Toc151067223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7F84A" w14:textId="03875DC0" w:rsidR="00C020E0" w:rsidRDefault="00C020E0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1067224" w:history="1">
            <w:r w:rsidRPr="00CF7AF7">
              <w:rPr>
                <w:rStyle w:val="Hypertextovodkaz"/>
                <w:noProof/>
              </w:rPr>
              <w:t>1.6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CF7AF7">
              <w:rPr>
                <w:rStyle w:val="Hypertextovodkaz"/>
                <w:noProof/>
              </w:rPr>
              <w:t>HERE 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_Toc151067224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CE91A" w14:textId="2A68A1F1" w:rsidR="00C020E0" w:rsidRDefault="00C020E0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1067225" w:history="1">
            <w:r w:rsidRPr="00CF7AF7">
              <w:rPr>
                <w:rStyle w:val="Hypertextovodkaz"/>
                <w:noProof/>
              </w:rPr>
              <w:t>1.7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CF7AF7">
              <w:rPr>
                <w:rStyle w:val="Hypertextovodkaz"/>
                <w:noProof/>
              </w:rPr>
              <w:t>Maps.me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_Toc151067225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76974" w14:textId="1342BFFD" w:rsidR="00C020E0" w:rsidRDefault="00C020E0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1067226" w:history="1">
            <w:r w:rsidRPr="00CF7AF7">
              <w:rPr>
                <w:rStyle w:val="Hypertextovodkaz"/>
                <w:noProof/>
              </w:rPr>
              <w:t>1.8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CF7AF7">
              <w:rPr>
                <w:rStyle w:val="Hypertextovodkaz"/>
                <w:noProof/>
              </w:rPr>
              <w:t>Apple 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_Toc151067226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56D45" w14:textId="005BE39E" w:rsidR="00C020E0" w:rsidRDefault="00C020E0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1067227" w:history="1">
            <w:r w:rsidRPr="00CF7AF7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CF7AF7">
              <w:rPr>
                <w:rStyle w:val="Hypertextovodkaz"/>
                <w:noProof/>
              </w:rPr>
              <w:t>Geokódování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_Toc151067227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DB9BA" w14:textId="1C5D8381" w:rsidR="00C020E0" w:rsidRDefault="00C020E0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1067228" w:history="1">
            <w:r w:rsidRPr="00CF7AF7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CF7AF7">
              <w:rPr>
                <w:rStyle w:val="Hypertextovodkaz"/>
                <w:noProof/>
              </w:rPr>
              <w:t>URL encoded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_Toc151067228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AB6E3" w14:textId="6A66D404" w:rsidR="00C020E0" w:rsidRDefault="00C020E0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1067229" w:history="1">
            <w:r w:rsidRPr="00CF7AF7">
              <w:rPr>
                <w:rStyle w:val="Hypertextovodkaz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CF7AF7">
              <w:rPr>
                <w:rStyle w:val="Hypertextovodkaz"/>
                <w:noProof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_Toc151067229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703A7" w14:textId="778E64DB" w:rsidR="00C020E0" w:rsidRDefault="00C020E0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1067230" w:history="1">
            <w:r w:rsidRPr="00CF7AF7">
              <w:rPr>
                <w:rStyle w:val="Hypertextovodkaz"/>
                <w:noProof/>
              </w:rPr>
              <w:t>2.2.1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CF7AF7">
              <w:rPr>
                <w:rStyle w:val="Hypertextovodkaz"/>
                <w:noProof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_Toc151067230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3D857" w14:textId="24E81024" w:rsidR="00C020E0" w:rsidRDefault="00C020E0">
          <w:pPr>
            <w:pStyle w:val="Obsah1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1067231" w:history="1">
            <w:r w:rsidRPr="00CF7AF7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_Toc151067231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F3DB3" w14:textId="5B03AD79" w:rsidR="00C020E0" w:rsidRDefault="00C020E0">
          <w:pPr>
            <w:pStyle w:val="Obsah1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1067232" w:history="1">
            <w:r w:rsidRPr="00CF7AF7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_Toc151067232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C96D" w14:textId="32B8477A" w:rsidR="00C020E0" w:rsidRDefault="00C020E0">
          <w:pPr>
            <w:pStyle w:val="Obsah1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1067233" w:history="1">
            <w:r w:rsidRPr="00CF7AF7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_Toc151067233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24CC9" w14:textId="0B098E1F" w:rsidR="00C020E0" w:rsidRDefault="00C020E0">
          <w:pPr>
            <w:pStyle w:val="Obsah1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1067234" w:history="1">
            <w:r w:rsidRPr="00CF7AF7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_Toc151067234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8B453" w14:textId="365F6689" w:rsidR="00C020E0" w:rsidRDefault="00C020E0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1067235" w:history="1">
            <w:r w:rsidRPr="00CF7AF7">
              <w:rPr>
                <w:rStyle w:val="Hypertextovodkaz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CF7AF7">
              <w:rPr>
                <w:rStyle w:val="Hypertextovodkaz"/>
                <w:noProof/>
              </w:rPr>
              <w:t>Seznam přiložených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_Toc151067235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056C3" w14:textId="730AD759" w:rsidR="00236BCF" w:rsidRDefault="00236BCF">
          <w:r>
            <w:rPr>
              <w:b/>
              <w:bCs/>
            </w:rPr>
            <w:fldChar w:fldCharType="end"/>
          </w:r>
        </w:p>
      </w:sdtContent>
    </w:sdt>
    <w:p w14:paraId="741D43B7" w14:textId="77777777" w:rsidR="00473CE3" w:rsidRDefault="00473CE3" w:rsidP="00473CE3">
      <w:pPr>
        <w:rPr>
          <w:lang w:eastAsia="cs-CZ"/>
        </w:rPr>
      </w:pPr>
    </w:p>
    <w:p w14:paraId="21BBAB42" w14:textId="77777777" w:rsidR="0082261A" w:rsidRDefault="0082261A" w:rsidP="00473CE3">
      <w:pPr>
        <w:rPr>
          <w:lang w:eastAsia="cs-CZ"/>
        </w:rPr>
        <w:sectPr w:rsidR="0082261A" w:rsidSect="00566029">
          <w:footerReference w:type="default" r:id="rId16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7A5CC7B" w14:textId="77777777" w:rsidR="00341B93" w:rsidRDefault="00A758D8" w:rsidP="00B06BFF">
      <w:pPr>
        <w:pStyle w:val="Neslovannadpis"/>
      </w:pPr>
      <w:bookmarkStart w:id="0" w:name="_Toc86047591"/>
      <w:bookmarkStart w:id="1" w:name="_Toc86055198"/>
      <w:bookmarkStart w:id="2" w:name="_Toc151067217"/>
      <w:r w:rsidRPr="00B06BFF">
        <w:lastRenderedPageBreak/>
        <w:t>Úvod</w:t>
      </w:r>
      <w:bookmarkEnd w:id="0"/>
      <w:bookmarkEnd w:id="1"/>
      <w:bookmarkEnd w:id="2"/>
    </w:p>
    <w:p w14:paraId="6EA26BCA" w14:textId="77777777" w:rsidR="00A758D8" w:rsidRDefault="00A758D8" w:rsidP="00394D8A">
      <w:r>
        <w:t xml:space="preserve">Proč já vlastně tuto práci </w:t>
      </w:r>
      <w:r w:rsidR="00566029">
        <w:t>píšu</w:t>
      </w:r>
      <w:r>
        <w:t xml:space="preserve"> …</w:t>
      </w:r>
    </w:p>
    <w:p w14:paraId="00FB8649" w14:textId="77777777" w:rsidR="00680BD9" w:rsidRDefault="00680BD9" w:rsidP="00394D8A">
      <w:pPr>
        <w:rPr>
          <w:color w:val="FF0000"/>
        </w:rPr>
      </w:pPr>
    </w:p>
    <w:p w14:paraId="404125C2" w14:textId="40262F1E" w:rsidR="00A758D8" w:rsidRDefault="00566029" w:rsidP="00072410">
      <w:pPr>
        <w:pStyle w:val="Nadpis1"/>
      </w:pPr>
      <w:bookmarkStart w:id="3" w:name="_Toc86047592"/>
      <w:bookmarkStart w:id="4" w:name="_Toc86055199"/>
      <w:bookmarkStart w:id="5" w:name="_Toc151067218"/>
      <w:r w:rsidRPr="00072410">
        <w:lastRenderedPageBreak/>
        <w:t>P</w:t>
      </w:r>
      <w:bookmarkEnd w:id="3"/>
      <w:bookmarkEnd w:id="4"/>
      <w:r w:rsidR="00AF6F99" w:rsidRPr="00072410">
        <w:t>oskytovatelé</w:t>
      </w:r>
      <w:r w:rsidR="00AF6F99">
        <w:t xml:space="preserve"> mapových služeb</w:t>
      </w:r>
      <w:bookmarkEnd w:id="5"/>
    </w:p>
    <w:p w14:paraId="1E524EEF" w14:textId="77777777" w:rsidR="00566029" w:rsidRDefault="00566029" w:rsidP="00D06100">
      <w:r>
        <w:t>Text první kapitoly.</w:t>
      </w:r>
    </w:p>
    <w:p w14:paraId="38BED621" w14:textId="7C0A4A3F" w:rsidR="000B0E5E" w:rsidRDefault="004C0C87" w:rsidP="00462288">
      <w:pPr>
        <w:pStyle w:val="Nadpis2"/>
      </w:pPr>
      <w:bookmarkStart w:id="6" w:name="_Toc151067219"/>
      <w:r>
        <w:t>Mapy Google</w:t>
      </w:r>
      <w:bookmarkEnd w:id="6"/>
    </w:p>
    <w:p w14:paraId="7C41BE14" w14:textId="6F82582C" w:rsidR="003063AA" w:rsidRDefault="003063AA" w:rsidP="008D6B99">
      <w:r>
        <w:t xml:space="preserve">Google Maps nabízí užitečné funkce pro geokódování, které umožňují získat geografické souřadnice z </w:t>
      </w:r>
      <w:r w:rsidR="00AD0C99">
        <w:t>adresy,</w:t>
      </w:r>
      <w:r>
        <w:t xml:space="preserve"> a naopak získat adresu z geografických souřadnic. Tato funkce je k dispozici prostřednictvím Geocoding API, které poskytuje podrobné informace o geografických souřadnicích a adresách. Google Maps také umožňuje vyhledávat místní firmy, zobrazovat mapy a najít trasy.</w:t>
      </w:r>
    </w:p>
    <w:p w14:paraId="15A4A802" w14:textId="21521E9D" w:rsidR="003063AA" w:rsidRDefault="00E11B2D" w:rsidP="008D6B99">
      <w:r>
        <w:t>G</w:t>
      </w:r>
      <w:r w:rsidR="003063AA">
        <w:t xml:space="preserve">oogle Maps </w:t>
      </w:r>
      <w:r>
        <w:t>jsou velmi</w:t>
      </w:r>
      <w:r w:rsidR="008D6B99">
        <w:t xml:space="preserve"> p</w:t>
      </w:r>
      <w:r w:rsidR="003063AA">
        <w:t>řesn</w:t>
      </w:r>
      <w:r>
        <w:t>é</w:t>
      </w:r>
      <w:r w:rsidR="008D6B99">
        <w:t xml:space="preserve"> –</w:t>
      </w:r>
      <w:r w:rsidR="003063AA">
        <w:t xml:space="preserve"> Google Maps poskytuje přesné informace o geografických souřadnicích a adresách</w:t>
      </w:r>
      <w:r w:rsidR="008D6B99">
        <w:t>, mapy jsou r</w:t>
      </w:r>
      <w:r w:rsidR="003063AA">
        <w:t>ychl</w:t>
      </w:r>
      <w:r w:rsidR="008D6B99">
        <w:t>é</w:t>
      </w:r>
      <w:r w:rsidR="00E324C2">
        <w:t xml:space="preserve">, </w:t>
      </w:r>
      <w:r w:rsidR="003063AA">
        <w:t>spolehliv</w:t>
      </w:r>
      <w:r w:rsidR="008D6B99">
        <w:t xml:space="preserve">é a </w:t>
      </w:r>
      <w:r w:rsidR="00E324C2">
        <w:t>jsou pravidelně</w:t>
      </w:r>
      <w:r w:rsidR="003063AA">
        <w:t xml:space="preserve"> aktualizován</w:t>
      </w:r>
      <w:r w:rsidR="00E324C2">
        <w:t>y</w:t>
      </w:r>
      <w:r w:rsidR="003063AA">
        <w:t xml:space="preserve"> a obsahuj</w:t>
      </w:r>
      <w:r w:rsidR="00E324C2">
        <w:t>í</w:t>
      </w:r>
      <w:r w:rsidR="003063AA">
        <w:t xml:space="preserve"> nejnovější informace o místech.</w:t>
      </w:r>
    </w:p>
    <w:p w14:paraId="1138F22C" w14:textId="307850BC" w:rsidR="003063AA" w:rsidRPr="003063AA" w:rsidRDefault="003063AA" w:rsidP="00AA0BF2">
      <w:r>
        <w:t xml:space="preserve">Mezi </w:t>
      </w:r>
      <w:r w:rsidR="00E40C13">
        <w:t>nevýhody</w:t>
      </w:r>
      <w:r w:rsidR="00166506">
        <w:t xml:space="preserve"> ale naopak</w:t>
      </w:r>
      <w:r>
        <w:t xml:space="preserve"> </w:t>
      </w:r>
      <w:proofErr w:type="gramStart"/>
      <w:r>
        <w:t>patří</w:t>
      </w:r>
      <w:proofErr w:type="gramEnd"/>
      <w:r w:rsidR="00E40C13">
        <w:t xml:space="preserve"> </w:t>
      </w:r>
      <w:r w:rsidR="00166506">
        <w:t>s</w:t>
      </w:r>
      <w:r>
        <w:t>oukromí</w:t>
      </w:r>
      <w:r w:rsidR="00166506">
        <w:t>, protože G</w:t>
      </w:r>
      <w:r>
        <w:t>oogle Maps shromažďuj</w:t>
      </w:r>
      <w:r w:rsidR="00166506">
        <w:t>í</w:t>
      </w:r>
      <w:r>
        <w:t xml:space="preserve"> informace o uživatelích a jejich aktivitách na internet</w:t>
      </w:r>
      <w:r w:rsidR="00AA0BF2">
        <w:t>u, mapy také</w:t>
      </w:r>
      <w:r>
        <w:t xml:space="preserve"> vyžaduj</w:t>
      </w:r>
      <w:r w:rsidR="00AA0BF2">
        <w:t>í neustálé</w:t>
      </w:r>
      <w:r>
        <w:t xml:space="preserve"> připojení k</w:t>
      </w:r>
      <w:r w:rsidR="00AA0BF2">
        <w:t> </w:t>
      </w:r>
      <w:r>
        <w:t>internetu</w:t>
      </w:r>
      <w:r w:rsidR="00AA0BF2">
        <w:t xml:space="preserve"> a n</w:t>
      </w:r>
      <w:r>
        <w:t>ěkteré funkce Google Maps jsou omezeny v určitých zemích nebo regionech.</w:t>
      </w:r>
      <w:sdt>
        <w:sdtPr>
          <w:id w:val="-879397952"/>
          <w:citation/>
        </w:sdtPr>
        <w:sdtContent>
          <w:r w:rsidR="0042361E">
            <w:fldChar w:fldCharType="begin"/>
          </w:r>
          <w:r w:rsidR="0042361E">
            <w:instrText xml:space="preserve"> CITATION Goo23 \l 1029 </w:instrText>
          </w:r>
          <w:r w:rsidR="0042361E">
            <w:fldChar w:fldCharType="separate"/>
          </w:r>
          <w:r w:rsidR="00D10081">
            <w:rPr>
              <w:noProof/>
            </w:rPr>
            <w:t xml:space="preserve"> (1)</w:t>
          </w:r>
          <w:r w:rsidR="0042361E">
            <w:fldChar w:fldCharType="end"/>
          </w:r>
        </w:sdtContent>
      </w:sdt>
      <w:sdt>
        <w:sdtPr>
          <w:id w:val="-350886493"/>
          <w:citation/>
        </w:sdtPr>
        <w:sdtContent>
          <w:r w:rsidR="00A10063">
            <w:fldChar w:fldCharType="begin"/>
          </w:r>
          <w:r w:rsidR="00A10063">
            <w:instrText xml:space="preserve"> CITATION Goo231 \l 1029 </w:instrText>
          </w:r>
          <w:r w:rsidR="00A10063">
            <w:fldChar w:fldCharType="separate"/>
          </w:r>
          <w:r w:rsidR="00D10081">
            <w:rPr>
              <w:noProof/>
            </w:rPr>
            <w:t xml:space="preserve"> (2)</w:t>
          </w:r>
          <w:r w:rsidR="00A10063">
            <w:fldChar w:fldCharType="end"/>
          </w:r>
        </w:sdtContent>
      </w:sdt>
    </w:p>
    <w:p w14:paraId="6B62F1EE" w14:textId="6B668AE8" w:rsidR="00462288" w:rsidRDefault="003309AD" w:rsidP="00B774EE">
      <w:pPr>
        <w:pStyle w:val="Nadpis2"/>
      </w:pPr>
      <w:bookmarkStart w:id="7" w:name="_Toc151067220"/>
      <w:r>
        <w:t>Mapy.cz</w:t>
      </w:r>
      <w:bookmarkEnd w:id="7"/>
    </w:p>
    <w:p w14:paraId="0C4551BE" w14:textId="6F483F89" w:rsidR="00C92C19" w:rsidRDefault="00C92C19" w:rsidP="008F7FD7">
      <w:r>
        <w:t>Mapy.cz je nejpoužívanější mapový portál v České republice a umožňuje podrobné hledání na mapách ČR i Evropy. Nabízí detailní mapy všech českých měst a obcí, plánovač tras, hledání míst a firem</w:t>
      </w:r>
      <w:r>
        <w:t>.</w:t>
      </w:r>
      <w:r w:rsidR="00F3041C">
        <w:t xml:space="preserve"> </w:t>
      </w:r>
      <w:r>
        <w:t>Mapy nabízí několik služeb pro vývojáře</w:t>
      </w:r>
      <w:r w:rsidR="00F3041C">
        <w:t xml:space="preserve"> jako n</w:t>
      </w:r>
      <w:r>
        <w:t>apříklad poskytuje API, které umožňuje přístup k mapovým datům a funkcím, jako jsou geokódování, vyhledávání míst, zobrazení tras a mnoho dalšího. API je k dispozici zdarma a lze ho použít pro osobní i komerční účely.</w:t>
      </w:r>
      <w:r w:rsidR="00581014">
        <w:t xml:space="preserve"> </w:t>
      </w:r>
      <w:r w:rsidR="008F7FD7">
        <w:t>Ta</w:t>
      </w:r>
      <w:r w:rsidR="00581014">
        <w:t>ké</w:t>
      </w:r>
      <w:r>
        <w:t xml:space="preserve"> umožňuje vývojářům přidávat vlastní vrstvy na mapy. To znamená, že vývojáři mohou přidat své vlastní prvky na mapy, jako jsou body zájmu, trasy, hranice a mnoho dalšího</w:t>
      </w:r>
      <w:r>
        <w:t>.</w:t>
      </w:r>
      <w:sdt>
        <w:sdtPr>
          <w:id w:val="-1347704450"/>
          <w:citation/>
        </w:sdtPr>
        <w:sdtContent>
          <w:r w:rsidR="00D64627">
            <w:fldChar w:fldCharType="begin"/>
          </w:r>
          <w:r w:rsidR="00D64627">
            <w:instrText xml:space="preserve"> CITATION Sez23 \l 1029 </w:instrText>
          </w:r>
          <w:r w:rsidR="00D64627">
            <w:fldChar w:fldCharType="separate"/>
          </w:r>
          <w:r w:rsidR="00D10081">
            <w:rPr>
              <w:noProof/>
            </w:rPr>
            <w:t xml:space="preserve"> (3)</w:t>
          </w:r>
          <w:r w:rsidR="00D64627">
            <w:fldChar w:fldCharType="end"/>
          </w:r>
        </w:sdtContent>
      </w:sdt>
      <w:sdt>
        <w:sdtPr>
          <w:id w:val="-2075351430"/>
          <w:citation/>
        </w:sdtPr>
        <w:sdtContent>
          <w:r w:rsidR="008F7BF8">
            <w:fldChar w:fldCharType="begin"/>
          </w:r>
          <w:r w:rsidR="00D10081">
            <w:instrText xml:space="preserve">CITATION Sez231 \l 1029 </w:instrText>
          </w:r>
          <w:r w:rsidR="008F7BF8">
            <w:fldChar w:fldCharType="separate"/>
          </w:r>
          <w:r w:rsidR="00D10081">
            <w:rPr>
              <w:noProof/>
            </w:rPr>
            <w:t xml:space="preserve"> (4)</w:t>
          </w:r>
          <w:r w:rsidR="008F7BF8">
            <w:fldChar w:fldCharType="end"/>
          </w:r>
        </w:sdtContent>
      </w:sdt>
    </w:p>
    <w:p w14:paraId="2560702C" w14:textId="304F6350" w:rsidR="00C92C19" w:rsidRPr="00C92C19" w:rsidRDefault="00C92C19" w:rsidP="00C92C19">
      <w:r>
        <w:t>Mapy.cz nabízí nástroje pro tvorbu mapových aplikací. Tyto nástroje umožňují vývojářům vytvářet vlastní mapové aplikace s využitím mapových dat a funkcí poskytovaných Mapy.cz</w:t>
      </w:r>
      <w:r>
        <w:t>.</w:t>
      </w:r>
      <w:sdt>
        <w:sdtPr>
          <w:id w:val="-843471057"/>
          <w:citation/>
        </w:sdtPr>
        <w:sdtContent>
          <w:r w:rsidR="00D64627">
            <w:fldChar w:fldCharType="begin"/>
          </w:r>
          <w:r w:rsidR="00D64627">
            <w:instrText xml:space="preserve"> CITATION Sez23 \l 1029 </w:instrText>
          </w:r>
          <w:r w:rsidR="00D64627">
            <w:fldChar w:fldCharType="separate"/>
          </w:r>
          <w:r w:rsidR="00D10081">
            <w:rPr>
              <w:noProof/>
            </w:rPr>
            <w:t xml:space="preserve"> (3)</w:t>
          </w:r>
          <w:r w:rsidR="00D64627">
            <w:fldChar w:fldCharType="end"/>
          </w:r>
        </w:sdtContent>
      </w:sdt>
      <w:sdt>
        <w:sdtPr>
          <w:id w:val="175852172"/>
          <w:citation/>
        </w:sdtPr>
        <w:sdtContent>
          <w:r w:rsidR="008F7BF8">
            <w:fldChar w:fldCharType="begin"/>
          </w:r>
          <w:r w:rsidR="00D10081">
            <w:instrText xml:space="preserve">CITATION Sez231 \l 1029 </w:instrText>
          </w:r>
          <w:r w:rsidR="008F7BF8">
            <w:fldChar w:fldCharType="separate"/>
          </w:r>
          <w:r w:rsidR="00D10081">
            <w:rPr>
              <w:noProof/>
            </w:rPr>
            <w:t xml:space="preserve"> (4)</w:t>
          </w:r>
          <w:r w:rsidR="008F7BF8">
            <w:fldChar w:fldCharType="end"/>
          </w:r>
        </w:sdtContent>
      </w:sdt>
    </w:p>
    <w:p w14:paraId="2755E151" w14:textId="77777777" w:rsidR="004C0C87" w:rsidRDefault="004C0C87" w:rsidP="004C0C87">
      <w:pPr>
        <w:pStyle w:val="Nadpis2"/>
      </w:pPr>
      <w:bookmarkStart w:id="8" w:name="_Toc151067221"/>
      <w:r w:rsidRPr="007D506A">
        <w:t>OpenStreetMap</w:t>
      </w:r>
      <w:bookmarkEnd w:id="8"/>
    </w:p>
    <w:p w14:paraId="24B19CBF" w14:textId="11357AC6" w:rsidR="004C0C87" w:rsidRDefault="004C0C87" w:rsidP="004C0C87">
      <w:r w:rsidRPr="00555572">
        <w:t xml:space="preserve">OpenStreetMap </w:t>
      </w:r>
      <w:r>
        <w:t xml:space="preserve">je </w:t>
      </w:r>
      <w:r w:rsidRPr="00555572">
        <w:t>vytvořen</w:t>
      </w:r>
      <w:r>
        <w:t>a</w:t>
      </w:r>
      <w:r w:rsidRPr="00555572">
        <w:t xml:space="preserve"> na základě dat od komunity více než 2 milionů uživatelů z celého světa</w:t>
      </w:r>
      <w:r>
        <w:t xml:space="preserve">, </w:t>
      </w:r>
      <w:r w:rsidRPr="00CA63C4">
        <w:t>což z ní činí jedno z nejspolehlivějších bezplatných mapových rozhraní API. Lze jej použít pro směrování jízdních kol, vytváření teplotních map, mobilních navigačních aplikací a další</w:t>
      </w:r>
      <w:r>
        <w:t>.</w:t>
      </w:r>
      <w:r w:rsidRPr="008C19A2">
        <w:t xml:space="preserve"> Všechny jeho funkce jsou zdarma</w:t>
      </w:r>
      <w:r>
        <w:t xml:space="preserve">, </w:t>
      </w:r>
      <w:r w:rsidRPr="008C19A2">
        <w:t xml:space="preserve">není potřeba klíč </w:t>
      </w:r>
      <w:r w:rsidRPr="008C19A2">
        <w:lastRenderedPageBreak/>
        <w:t>API, a navíc poskytuje podrobné informace o mapách ulic v desítkách jazyků.</w:t>
      </w:r>
      <w:r w:rsidRPr="0041305A">
        <w:t xml:space="preserve"> V jeho databázi chybí určité typy bodů zájmu, jako jsou nemocnice a policejní stanice</w:t>
      </w:r>
      <w:r>
        <w:t>.</w:t>
      </w:r>
      <w:sdt>
        <w:sdtPr>
          <w:id w:val="792870026"/>
          <w:citation/>
        </w:sdtPr>
        <w:sdtContent>
          <w:r>
            <w:fldChar w:fldCharType="begin"/>
          </w:r>
          <w:r>
            <w:instrText xml:space="preserve"> CITATION Dan23 \l 1029 </w:instrText>
          </w:r>
          <w:r>
            <w:fldChar w:fldCharType="separate"/>
          </w:r>
          <w:r w:rsidR="00D10081">
            <w:rPr>
              <w:noProof/>
            </w:rPr>
            <w:t xml:space="preserve"> (5)</w:t>
          </w:r>
          <w:r>
            <w:fldChar w:fldCharType="end"/>
          </w:r>
        </w:sdtContent>
      </w:sdt>
    </w:p>
    <w:p w14:paraId="78956DC6" w14:textId="0FDA8E9A" w:rsidR="004C0C87" w:rsidRPr="004C0C87" w:rsidRDefault="004C0C87" w:rsidP="004C0C87">
      <w:pPr>
        <w:ind w:firstLine="708"/>
      </w:pPr>
      <w:r>
        <w:t>OpenStreetMap zobrazuje ikony místních firem, je ke stažení a umožňuje použití offline, má více vrstev v rámci mapy a extrémně přesné plánování trasy po celou dobu cesty. Mobilní aplikace OsmAnd je zpočátku zdarma, ale umožňuje pouze 7 bezplatných stažení map pro konkrétní místa, pak se musí upgradovat na prémiovou verzi.</w:t>
      </w:r>
      <w:sdt>
        <w:sdtPr>
          <w:id w:val="-888959039"/>
          <w:citation/>
        </w:sdtPr>
        <w:sdtContent>
          <w:r>
            <w:fldChar w:fldCharType="begin"/>
          </w:r>
          <w:r>
            <w:instrText xml:space="preserve"> CITATION Lyn21 \l 1029 </w:instrText>
          </w:r>
          <w:r>
            <w:fldChar w:fldCharType="separate"/>
          </w:r>
          <w:r w:rsidR="00D10081">
            <w:rPr>
              <w:noProof/>
            </w:rPr>
            <w:t xml:space="preserve"> (6)</w:t>
          </w:r>
          <w:r>
            <w:fldChar w:fldCharType="end"/>
          </w:r>
        </w:sdtContent>
      </w:sdt>
    </w:p>
    <w:p w14:paraId="724DB8F5" w14:textId="73D9CB95" w:rsidR="009C2C1D" w:rsidRDefault="008C3B16" w:rsidP="00B774EE">
      <w:pPr>
        <w:pStyle w:val="Nadpis2"/>
      </w:pPr>
      <w:bookmarkStart w:id="9" w:name="_Toc151067222"/>
      <w:r>
        <w:t>Mapbox</w:t>
      </w:r>
      <w:bookmarkEnd w:id="9"/>
    </w:p>
    <w:p w14:paraId="741114FA" w14:textId="0AE16FCF" w:rsidR="007A42E9" w:rsidRPr="008C3B16" w:rsidRDefault="00253D9B" w:rsidP="00E7494C">
      <w:r>
        <w:t>Mapbox</w:t>
      </w:r>
      <w:r w:rsidR="007A42E9" w:rsidRPr="007A42E9">
        <w:t xml:space="preserve"> získal svou popularitu v oblasti mapování díky svým širokým možnostem přizpůsobení jako jsou živé aktualizace map a možnosti 3D vykreslování. Jeho pokročilé analýzy dat umožňují sledovat uživatelskou aktivitu a optimalizovat tak uživatelskou zkušenost. </w:t>
      </w:r>
      <w:r w:rsidR="007D2FB6">
        <w:t>Mapbox</w:t>
      </w:r>
      <w:r w:rsidR="007A42E9" w:rsidRPr="007A42E9">
        <w:t xml:space="preserve"> je zdarma, </w:t>
      </w:r>
      <w:r w:rsidR="002240F9" w:rsidRPr="009C2C1D">
        <w:t>vysoce přizpůsobitelný a nabízí bezplatné hostingové a geokódovací služby.</w:t>
      </w:r>
      <w:r w:rsidR="002240F9">
        <w:t xml:space="preserve"> </w:t>
      </w:r>
      <w:r w:rsidR="007A42E9" w:rsidRPr="007A42E9">
        <w:t>Jedinou nevýhodou je, že k jeho používání potřebujete API klíč a bezplatná verze má omezené funkce.</w:t>
      </w:r>
      <w:sdt>
        <w:sdtPr>
          <w:id w:val="-1696063986"/>
          <w:citation/>
        </w:sdtPr>
        <w:sdtContent>
          <w:r w:rsidR="00B774EE">
            <w:fldChar w:fldCharType="begin"/>
          </w:r>
          <w:r w:rsidR="00B774EE">
            <w:instrText xml:space="preserve"> CITATION Dan23 \l 1029 </w:instrText>
          </w:r>
          <w:r w:rsidR="00B774EE">
            <w:fldChar w:fldCharType="separate"/>
          </w:r>
          <w:r w:rsidR="00D10081">
            <w:rPr>
              <w:noProof/>
            </w:rPr>
            <w:t xml:space="preserve"> (5)</w:t>
          </w:r>
          <w:r w:rsidR="00B774EE">
            <w:fldChar w:fldCharType="end"/>
          </w:r>
        </w:sdtContent>
      </w:sdt>
    </w:p>
    <w:p w14:paraId="56AAD6ED" w14:textId="6B3C20F6" w:rsidR="00566029" w:rsidRDefault="00333EDB" w:rsidP="00DB0C5E">
      <w:pPr>
        <w:pStyle w:val="Nadpis2"/>
      </w:pPr>
      <w:bookmarkStart w:id="10" w:name="_Toc151067223"/>
      <w:r w:rsidRPr="00072410">
        <w:t>Mapy</w:t>
      </w:r>
      <w:r w:rsidRPr="00A637FF">
        <w:t xml:space="preserve"> Bing</w:t>
      </w:r>
      <w:bookmarkEnd w:id="10"/>
    </w:p>
    <w:p w14:paraId="0BA6ADC2" w14:textId="5DF58A4F" w:rsidR="002B10AE" w:rsidRDefault="002B10AE" w:rsidP="002B10AE">
      <w:r w:rsidRPr="00B56A7A">
        <w:t>Bing Maps je bezplatná služba od společnosti Microsoft, která nabízí podrobné letecké snímky s přesnými detaily na úrovni ulic. Je ideální pro mapové aplikace, jako je optimalizace tras a realitní weby, protože poskytuje hostování, geokódování a směrovací služby.</w:t>
      </w:r>
      <w:sdt>
        <w:sdtPr>
          <w:id w:val="684253866"/>
          <w:citation/>
        </w:sdtPr>
        <w:sdtContent>
          <w:r>
            <w:fldChar w:fldCharType="begin"/>
          </w:r>
          <w:r>
            <w:instrText xml:space="preserve"> CITATION Dan23 \l 1029 </w:instrText>
          </w:r>
          <w:r>
            <w:fldChar w:fldCharType="separate"/>
          </w:r>
          <w:r w:rsidR="00D10081">
            <w:rPr>
              <w:noProof/>
            </w:rPr>
            <w:t xml:space="preserve"> (5)</w:t>
          </w:r>
          <w:r>
            <w:fldChar w:fldCharType="end"/>
          </w:r>
        </w:sdtContent>
      </w:sdt>
      <w:r w:rsidRPr="00B56A7A">
        <w:t xml:space="preserve"> Bing Maps je také silným konkurentem Google Maps, protože má druhý nejvyšší podíl na trhu pro vyhledávač. Nabízí vrstvené mapy – silniční, letecké, uliční, veřejné dopravy a pěší. </w:t>
      </w:r>
      <w:r w:rsidR="00F429E2">
        <w:t>K</w:t>
      </w:r>
      <w:r w:rsidR="00F429E2" w:rsidRPr="00367083">
        <w:t xml:space="preserve"> dispozici jsou dokonce i 3D pohledy</w:t>
      </w:r>
      <w:r w:rsidR="00F429E2">
        <w:t xml:space="preserve">. </w:t>
      </w:r>
      <w:r w:rsidRPr="00B56A7A">
        <w:t>Bing Maps umožňuje snadné plánování</w:t>
      </w:r>
      <w:r w:rsidR="007D0699">
        <w:t xml:space="preserve">, </w:t>
      </w:r>
      <w:r w:rsidRPr="00B56A7A">
        <w:t>tisk map, přidávání cílů na trase a ukládání míst do osobní knihovny.</w:t>
      </w:r>
      <w:r w:rsidR="000A4504">
        <w:t> </w:t>
      </w:r>
      <w:sdt>
        <w:sdtPr>
          <w:id w:val="-113836421"/>
          <w:citation/>
        </w:sdtPr>
        <w:sdtContent>
          <w:r w:rsidR="00C97B31">
            <w:fldChar w:fldCharType="begin"/>
          </w:r>
          <w:r w:rsidR="00C97B31">
            <w:instrText xml:space="preserve"> CITATION Lyn21 \l 1029 </w:instrText>
          </w:r>
          <w:r w:rsidR="00C97B31">
            <w:fldChar w:fldCharType="separate"/>
          </w:r>
          <w:r w:rsidR="00D10081">
            <w:rPr>
              <w:noProof/>
            </w:rPr>
            <w:t>(6)</w:t>
          </w:r>
          <w:r w:rsidR="00C97B31">
            <w:fldChar w:fldCharType="end"/>
          </w:r>
        </w:sdtContent>
      </w:sdt>
    </w:p>
    <w:p w14:paraId="5F7202FD" w14:textId="77777777" w:rsidR="005760F5" w:rsidRDefault="005760F5" w:rsidP="005760F5">
      <w:pPr>
        <w:pStyle w:val="Nadpis2"/>
      </w:pPr>
      <w:bookmarkStart w:id="11" w:name="_Toc151067224"/>
      <w:r w:rsidRPr="005760F5">
        <w:t>HERE Maps</w:t>
      </w:r>
      <w:bookmarkEnd w:id="11"/>
    </w:p>
    <w:p w14:paraId="7D854207" w14:textId="610AF703" w:rsidR="00225032" w:rsidRDefault="00225032" w:rsidP="00AB3737">
      <w:r w:rsidRPr="00FA0172">
        <w:t>HERE</w:t>
      </w:r>
      <w:r>
        <w:t xml:space="preserve"> Maps je</w:t>
      </w:r>
      <w:r w:rsidRPr="00FA0172">
        <w:t xml:space="preserve"> bezplat</w:t>
      </w:r>
      <w:r>
        <w:t>ná</w:t>
      </w:r>
      <w:r w:rsidRPr="00FA0172">
        <w:t xml:space="preserve"> mapov</w:t>
      </w:r>
      <w:r>
        <w:t>á</w:t>
      </w:r>
      <w:r w:rsidRPr="00FA0172">
        <w:t xml:space="preserve"> služb</w:t>
      </w:r>
      <w:r>
        <w:t>a</w:t>
      </w:r>
      <w:r w:rsidRPr="00FA0172">
        <w:t xml:space="preserve">, která pokrývá více než 200 zemí s aktuálními a detailními informacemi o silnicích, zajímavostech, dopravních prostředcích a dalším. </w:t>
      </w:r>
      <w:r w:rsidR="00AB3737">
        <w:t>Služba se s</w:t>
      </w:r>
      <w:r w:rsidR="00671B9D" w:rsidRPr="00612801">
        <w:t>nadno používá, pro bezplatnou verzi není nutná registrace a nabízí bezplatné geokódování a hostingové služby.</w:t>
      </w:r>
      <w:r w:rsidR="00671B9D">
        <w:t xml:space="preserve"> </w:t>
      </w:r>
      <w:r w:rsidRPr="00FA0172">
        <w:t>Tato nabídka je však omezena na 250 dotazů denně a data nejsou tak podrobná jako u placených služeb.</w:t>
      </w:r>
      <w:sdt>
        <w:sdtPr>
          <w:id w:val="-546219405"/>
          <w:citation/>
        </w:sdtPr>
        <w:sdtContent>
          <w:r w:rsidR="00455B9A">
            <w:fldChar w:fldCharType="begin"/>
          </w:r>
          <w:r w:rsidR="00455B9A">
            <w:instrText xml:space="preserve"> CITATION Dan23 \l 1029 </w:instrText>
          </w:r>
          <w:r w:rsidR="00455B9A">
            <w:fldChar w:fldCharType="separate"/>
          </w:r>
          <w:r w:rsidR="00D10081">
            <w:rPr>
              <w:noProof/>
            </w:rPr>
            <w:t xml:space="preserve"> (5)</w:t>
          </w:r>
          <w:r w:rsidR="00455B9A">
            <w:fldChar w:fldCharType="end"/>
          </w:r>
        </w:sdtContent>
      </w:sdt>
    </w:p>
    <w:p w14:paraId="11A32AE1" w14:textId="2E51D928" w:rsidR="008323B1" w:rsidRDefault="00DB0C5E" w:rsidP="00DB0C5E">
      <w:pPr>
        <w:pStyle w:val="Nadpis2"/>
      </w:pPr>
      <w:bookmarkStart w:id="12" w:name="_Toc151067225"/>
      <w:r w:rsidRPr="00DB0C5E">
        <w:t>Maps.me</w:t>
      </w:r>
      <w:bookmarkEnd w:id="12"/>
    </w:p>
    <w:p w14:paraId="316BF906" w14:textId="4352FC3A" w:rsidR="00D81967" w:rsidRDefault="00B27FC1" w:rsidP="003147BB">
      <w:r w:rsidRPr="00B27FC1">
        <w:t xml:space="preserve">Maps.me </w:t>
      </w:r>
      <w:r w:rsidR="00EC7675">
        <w:t>nabízí</w:t>
      </w:r>
      <w:r w:rsidRPr="00B27FC1">
        <w:t xml:space="preserve"> jedn</w:t>
      </w:r>
      <w:r w:rsidR="00EC7675">
        <w:t>u</w:t>
      </w:r>
      <w:r w:rsidRPr="00B27FC1">
        <w:t xml:space="preserve"> z nejlepších offline map se snadno ovladatelným rozhraním a neomezeným počtem map ke stažení, které pokrývají téměř každý čtvereční</w:t>
      </w:r>
      <w:r w:rsidR="00B52A62">
        <w:t xml:space="preserve"> </w:t>
      </w:r>
      <w:r w:rsidRPr="00B27FC1">
        <w:t xml:space="preserve">metr. </w:t>
      </w:r>
      <w:r w:rsidR="00B52A62">
        <w:t>Jsou velmi přesné</w:t>
      </w:r>
      <w:r w:rsidR="008D7138">
        <w:t xml:space="preserve"> </w:t>
      </w:r>
      <w:r w:rsidR="0037708E">
        <w:t xml:space="preserve">a jsou určeny </w:t>
      </w:r>
      <w:r>
        <w:t>primárně pro cestovatele</w:t>
      </w:r>
      <w:r w:rsidR="00444A6F">
        <w:t xml:space="preserve">, </w:t>
      </w:r>
      <w:r w:rsidR="00444A6F" w:rsidRPr="00444A6F">
        <w:t>prot</w:t>
      </w:r>
      <w:r w:rsidR="00742727">
        <w:t xml:space="preserve">ože </w:t>
      </w:r>
      <w:r w:rsidR="00444A6F" w:rsidRPr="00444A6F">
        <w:t xml:space="preserve">nespotřebovává </w:t>
      </w:r>
      <w:r w:rsidR="00444A6F" w:rsidRPr="00444A6F">
        <w:lastRenderedPageBreak/>
        <w:t>data (pokud s</w:t>
      </w:r>
      <w:r w:rsidR="00444A6F">
        <w:t>e</w:t>
      </w:r>
      <w:r w:rsidR="00444A6F" w:rsidRPr="00444A6F">
        <w:t xml:space="preserve"> stáhne předem na WIFI)</w:t>
      </w:r>
      <w:r w:rsidR="00742727">
        <w:t>, má r</w:t>
      </w:r>
      <w:r w:rsidR="00580F50">
        <w:t>ežim automatického sledování</w:t>
      </w:r>
      <w:r w:rsidR="00BD2B48">
        <w:t>, nabízí u</w:t>
      </w:r>
      <w:r w:rsidR="00580F50">
        <w:t>kládání a odesílání map přátelům</w:t>
      </w:r>
      <w:r w:rsidR="00BD2B48">
        <w:t>, n</w:t>
      </w:r>
      <w:r w:rsidR="0068603F">
        <w:t>evyžaduje mnoho paměťového prostoru pro offline mapy</w:t>
      </w:r>
      <w:r w:rsidR="008B017D">
        <w:t xml:space="preserve"> a z</w:t>
      </w:r>
      <w:r w:rsidR="0068603F">
        <w:t>ahrnuje vrstvy dopravy a metra</w:t>
      </w:r>
      <w:sdt>
        <w:sdtPr>
          <w:id w:val="1800722474"/>
          <w:citation/>
        </w:sdtPr>
        <w:sdtContent>
          <w:r w:rsidR="00D25ACF">
            <w:fldChar w:fldCharType="begin"/>
          </w:r>
          <w:r w:rsidR="000E64CB">
            <w:instrText xml:space="preserve">CITATION Lyn21 \l 1029 </w:instrText>
          </w:r>
          <w:r w:rsidR="00D25ACF">
            <w:fldChar w:fldCharType="separate"/>
          </w:r>
          <w:r w:rsidR="00D10081">
            <w:rPr>
              <w:noProof/>
            </w:rPr>
            <w:t xml:space="preserve"> (6)</w:t>
          </w:r>
          <w:r w:rsidR="00D25ACF">
            <w:fldChar w:fldCharType="end"/>
          </w:r>
        </w:sdtContent>
      </w:sdt>
      <w:r w:rsidR="003147BB">
        <w:t xml:space="preserve"> </w:t>
      </w:r>
      <w:r w:rsidR="00D81967">
        <w:t>API</w:t>
      </w:r>
      <w:r w:rsidR="003147BB">
        <w:t xml:space="preserve"> od Maps.me</w:t>
      </w:r>
      <w:r w:rsidR="00D81967">
        <w:t xml:space="preserve"> umožňuje vývojářům přistupovat k geolokačním funkcím, což znamená, že mohou vytvářet aplikace založené na polohových datech, jako jsou navigační aplikace, služby pro cestovatele a další.</w:t>
      </w:r>
      <w:r w:rsidR="00791CCA">
        <w:t xml:space="preserve"> Je navrženo</w:t>
      </w:r>
      <w:r w:rsidR="00D81967">
        <w:t xml:space="preserve"> s ohledem na snadnou integraci do existujících projektů. To znamená, že vývojáři nemusí ztrácet mnoho času řešením složitých technických problémů, což usnadňuje vývoj aplikací.</w:t>
      </w:r>
      <w:sdt>
        <w:sdtPr>
          <w:id w:val="1179323538"/>
          <w:citation/>
        </w:sdtPr>
        <w:sdtContent>
          <w:r w:rsidR="00791CCA">
            <w:fldChar w:fldCharType="begin"/>
          </w:r>
          <w:r w:rsidR="00791CCA">
            <w:instrText xml:space="preserve"> CITATION Cha23 \l 1029 </w:instrText>
          </w:r>
          <w:r w:rsidR="00791CCA">
            <w:fldChar w:fldCharType="separate"/>
          </w:r>
          <w:r w:rsidR="00D10081">
            <w:rPr>
              <w:noProof/>
            </w:rPr>
            <w:t xml:space="preserve"> (7)</w:t>
          </w:r>
          <w:r w:rsidR="00791CCA">
            <w:fldChar w:fldCharType="end"/>
          </w:r>
        </w:sdtContent>
      </w:sdt>
    </w:p>
    <w:p w14:paraId="442FE83B" w14:textId="27E094A1" w:rsidR="009978A2" w:rsidRDefault="00800BFE" w:rsidP="00800BFE">
      <w:pPr>
        <w:pStyle w:val="Nadpis2"/>
      </w:pPr>
      <w:bookmarkStart w:id="13" w:name="_Toc151067226"/>
      <w:r>
        <w:t>Apple Maps</w:t>
      </w:r>
      <w:bookmarkEnd w:id="13"/>
    </w:p>
    <w:p w14:paraId="7ABF4072" w14:textId="5CC0A65D" w:rsidR="00C11BBD" w:rsidRPr="00C11BBD" w:rsidRDefault="00EE2F62" w:rsidP="00E709CE">
      <w:r>
        <w:t>Bezplatná mapová služba společnosti Apple je vynikající alternativou k Mapám Google pro uživatele iOS. Nabízí podrobnou navigaci, pokyny veřejné dopravy a 3D pohledy na mapy ve vybraných oblastech.</w:t>
      </w:r>
      <w:r w:rsidR="00E709CE">
        <w:t xml:space="preserve"> </w:t>
      </w:r>
      <w:r w:rsidR="00573A02" w:rsidRPr="00573A02">
        <w:t>Společnost</w:t>
      </w:r>
      <w:r w:rsidR="00573A02">
        <w:t xml:space="preserve"> Apple</w:t>
      </w:r>
      <w:r w:rsidR="00573A02" w:rsidRPr="00573A02">
        <w:t xml:space="preserve"> se zaměřila zejména na vytvoření mapové služby, která uživatelům umožní maximální možnou míru anonymity. Do 24 hodin od odvysílání přesné polohy</w:t>
      </w:r>
      <w:r w:rsidR="001F29B6">
        <w:t xml:space="preserve"> uživatele</w:t>
      </w:r>
      <w:r w:rsidR="00573A02" w:rsidRPr="00573A02">
        <w:t xml:space="preserve"> aplikace tuto polohu rozmaže, aby bylo </w:t>
      </w:r>
      <w:r w:rsidR="00C22CA5">
        <w:t xml:space="preserve">uživateli </w:t>
      </w:r>
      <w:r w:rsidR="00573A02" w:rsidRPr="00573A02">
        <w:t xml:space="preserve">zaručeno soukromí. Všechna uložená místa jsou navíc šifrována </w:t>
      </w:r>
      <w:r w:rsidR="00944541">
        <w:t>tak</w:t>
      </w:r>
      <w:r w:rsidR="00573A02" w:rsidRPr="00573A02">
        <w:t>, aby k nim Apple neměl přístup.</w:t>
      </w:r>
      <w:r w:rsidR="00573A02">
        <w:t xml:space="preserve"> </w:t>
      </w:r>
      <w:r w:rsidR="005253D8">
        <w:t>Aplikace také</w:t>
      </w:r>
      <w:r w:rsidR="00567F3B">
        <w:t xml:space="preserve"> každou hodinu</w:t>
      </w:r>
      <w:r w:rsidR="00573A02">
        <w:t xml:space="preserve"> aktualiz</w:t>
      </w:r>
      <w:r w:rsidR="00567F3B">
        <w:t>uje</w:t>
      </w:r>
      <w:r w:rsidR="00573A02">
        <w:t xml:space="preserve"> dopravních dat</w:t>
      </w:r>
      <w:r w:rsidR="00567F3B">
        <w:t>a a b</w:t>
      </w:r>
      <w:r>
        <w:t>ezplatná verze nepodporuje vlastní styly ani body zájmu (POI).</w:t>
      </w:r>
      <w:sdt>
        <w:sdtPr>
          <w:id w:val="1784604986"/>
          <w:citation/>
        </w:sdtPr>
        <w:sdtContent>
          <w:r w:rsidR="004E72FA">
            <w:fldChar w:fldCharType="begin"/>
          </w:r>
          <w:r w:rsidR="004E72FA">
            <w:instrText xml:space="preserve"> CITATION Dan23 \l 1029 </w:instrText>
          </w:r>
          <w:r w:rsidR="004E72FA">
            <w:fldChar w:fldCharType="separate"/>
          </w:r>
          <w:r w:rsidR="00D10081">
            <w:rPr>
              <w:noProof/>
            </w:rPr>
            <w:t xml:space="preserve"> (5)</w:t>
          </w:r>
          <w:r w:rsidR="004E72FA">
            <w:fldChar w:fldCharType="end"/>
          </w:r>
        </w:sdtContent>
      </w:sdt>
      <w:sdt>
        <w:sdtPr>
          <w:id w:val="-1440056588"/>
          <w:citation/>
        </w:sdtPr>
        <w:sdtContent>
          <w:r w:rsidR="004E72FA">
            <w:fldChar w:fldCharType="begin"/>
          </w:r>
          <w:r w:rsidR="004E72FA">
            <w:instrText xml:space="preserve"> CITATION Lyn21 \l 1029 </w:instrText>
          </w:r>
          <w:r w:rsidR="004E72FA">
            <w:fldChar w:fldCharType="separate"/>
          </w:r>
          <w:r w:rsidR="00D10081">
            <w:rPr>
              <w:noProof/>
            </w:rPr>
            <w:t xml:space="preserve"> (6)</w:t>
          </w:r>
          <w:r w:rsidR="004E72FA">
            <w:fldChar w:fldCharType="end"/>
          </w:r>
        </w:sdtContent>
      </w:sdt>
    </w:p>
    <w:p w14:paraId="14623E71" w14:textId="77777777" w:rsidR="00745AA5" w:rsidRDefault="00745AA5" w:rsidP="009A54EC"/>
    <w:p w14:paraId="630FE7A3" w14:textId="34DCABEE" w:rsidR="00745AA5" w:rsidRDefault="00745AA5" w:rsidP="00745AA5">
      <w:pPr>
        <w:pStyle w:val="Nadpis1"/>
      </w:pPr>
      <w:bookmarkStart w:id="14" w:name="_Toc151067227"/>
      <w:r>
        <w:lastRenderedPageBreak/>
        <w:t>Geokódování</w:t>
      </w:r>
      <w:bookmarkEnd w:id="14"/>
    </w:p>
    <w:p w14:paraId="12C4F772" w14:textId="41257B54" w:rsidR="001675DE" w:rsidRDefault="00CD5F77" w:rsidP="00FC6268">
      <w:r>
        <w:t>Geokódování je proces převodu adres do zeměpisných souřadnic, které se může použít k umístění značek na mapě nebo mapu umístit. Reverzní geokódování je proces převodu zeměpisných souřadnic na adresu čitelnou pro člověka.</w:t>
      </w:r>
      <w:sdt>
        <w:sdtPr>
          <w:id w:val="1943419276"/>
          <w:citation/>
        </w:sdtPr>
        <w:sdtContent>
          <w:r w:rsidR="0031218C">
            <w:fldChar w:fldCharType="begin"/>
          </w:r>
          <w:r w:rsidR="0031218C">
            <w:instrText xml:space="preserve"> CITATION Goo23 \l 1029 </w:instrText>
          </w:r>
          <w:r w:rsidR="0031218C">
            <w:fldChar w:fldCharType="separate"/>
          </w:r>
          <w:r w:rsidR="00D10081">
            <w:rPr>
              <w:noProof/>
            </w:rPr>
            <w:t xml:space="preserve"> (1)</w:t>
          </w:r>
          <w:r w:rsidR="0031218C">
            <w:fldChar w:fldCharType="end"/>
          </w:r>
        </w:sdtContent>
      </w:sdt>
      <w:r w:rsidR="00FC6268">
        <w:t xml:space="preserve"> </w:t>
      </w:r>
      <w:r w:rsidR="001675DE">
        <w:t xml:space="preserve">Geokódování se používá v mnoha oblastech, jako jsou například geografické informační systémy (GIS), navigace a mapování. Geokódování se provádí pomocí </w:t>
      </w:r>
      <w:proofErr w:type="spellStart"/>
      <w:r w:rsidR="001675DE">
        <w:t>geokodérů</w:t>
      </w:r>
      <w:proofErr w:type="spellEnd"/>
      <w:r w:rsidR="001675DE">
        <w:t>, což jsou nástroje, které přiřazují zeměpisné souřadnice k adrese.</w:t>
      </w:r>
      <w:r w:rsidR="00FC6268">
        <w:t xml:space="preserve"> </w:t>
      </w:r>
      <w:r w:rsidR="001675DE">
        <w:t xml:space="preserve">V České republice se geokódování provádí na základě adresních dat, která jsou shromažďována Českým statistickým úřadem (ČSÚ). Tyto adresní data obsahují informace o adrese, jako jsou ulice, číslo popisné, číslo orientační a PSČ. Geokódování se provádí tak, že se adresní data porovnají s databází geografických dat, která obsahuje zeměpisné souřadnice pro každou adresu. Pokud se shodují, </w:t>
      </w:r>
      <w:proofErr w:type="spellStart"/>
      <w:r w:rsidR="001675DE">
        <w:t>geokodér</w:t>
      </w:r>
      <w:proofErr w:type="spellEnd"/>
      <w:r w:rsidR="001675DE">
        <w:t xml:space="preserve"> přiřadí zeměpisné souřadnice k adrese.</w:t>
      </w:r>
      <w:sdt>
        <w:sdtPr>
          <w:id w:val="746999609"/>
          <w:citation/>
        </w:sdtPr>
        <w:sdtContent>
          <w:r w:rsidR="008B57C2">
            <w:fldChar w:fldCharType="begin"/>
          </w:r>
          <w:r w:rsidR="008B57C2">
            <w:instrText xml:space="preserve"> CITATION CSm23 \l 1029 </w:instrText>
          </w:r>
          <w:r w:rsidR="008B57C2">
            <w:fldChar w:fldCharType="separate"/>
          </w:r>
          <w:r w:rsidR="00D10081">
            <w:rPr>
              <w:noProof/>
            </w:rPr>
            <w:t xml:space="preserve"> (8)</w:t>
          </w:r>
          <w:r w:rsidR="008B57C2">
            <w:fldChar w:fldCharType="end"/>
          </w:r>
        </w:sdtContent>
      </w:sdt>
      <w:sdt>
        <w:sdtPr>
          <w:id w:val="2114325802"/>
          <w:citation/>
        </w:sdtPr>
        <w:sdtContent>
          <w:r w:rsidR="004631A4">
            <w:fldChar w:fldCharType="begin"/>
          </w:r>
          <w:r w:rsidR="004631A4">
            <w:instrText xml:space="preserve"> CITATION IP223 \l 1029 </w:instrText>
          </w:r>
          <w:r w:rsidR="004631A4">
            <w:fldChar w:fldCharType="separate"/>
          </w:r>
          <w:r w:rsidR="00D10081">
            <w:rPr>
              <w:noProof/>
            </w:rPr>
            <w:t xml:space="preserve"> (9)</w:t>
          </w:r>
          <w:r w:rsidR="004631A4">
            <w:fldChar w:fldCharType="end"/>
          </w:r>
        </w:sdtContent>
      </w:sdt>
    </w:p>
    <w:p w14:paraId="60DB848A" w14:textId="0D7120A7" w:rsidR="00153196" w:rsidRDefault="00153196" w:rsidP="021D2707">
      <w:pPr>
        <w:pStyle w:val="Nadpis2"/>
      </w:pPr>
      <w:bookmarkStart w:id="15" w:name="_Toc151067228"/>
      <w:r>
        <w:t>URL encoded API</w:t>
      </w:r>
      <w:bookmarkEnd w:id="15"/>
    </w:p>
    <w:p w14:paraId="059B56ED" w14:textId="72440160" w:rsidR="00FF2B54" w:rsidRDefault="00C20FF9" w:rsidP="003B0FBD">
      <w:r w:rsidRPr="00C20FF9">
        <w:t xml:space="preserve">URL je adresa zdroje na webu. Adresy URL mají definovanou strukturu, která byla formulována Timem </w:t>
      </w:r>
      <w:proofErr w:type="spellStart"/>
      <w:r w:rsidRPr="00C20FF9">
        <w:t>Berners</w:t>
      </w:r>
      <w:proofErr w:type="spellEnd"/>
      <w:r w:rsidRPr="00C20FF9">
        <w:t>-Lee, vynálezcem celosvětové sítě.</w:t>
      </w:r>
      <w:r w:rsidR="003B0FBD">
        <w:t xml:space="preserve"> </w:t>
      </w:r>
      <w:r w:rsidR="00FF2B54">
        <w:t xml:space="preserve">Adresa URL se skládá z omezené sady znaků patřících do znakové sady ASCII. Mezi tyto znaky </w:t>
      </w:r>
      <w:proofErr w:type="gramStart"/>
      <w:r w:rsidR="00FF2B54">
        <w:t>patří</w:t>
      </w:r>
      <w:proofErr w:type="gramEnd"/>
      <w:r w:rsidR="00FF2B54">
        <w:t xml:space="preserve"> číslice, písmena a několik speciálních znaků</w:t>
      </w:r>
      <w:r w:rsidR="00F04526">
        <w:t>.</w:t>
      </w:r>
      <w:r w:rsidR="00304B39">
        <w:t xml:space="preserve"> </w:t>
      </w:r>
      <w:r w:rsidR="00FF2B54">
        <w:t>Říd</w:t>
      </w:r>
      <w:r w:rsidR="00304B39">
        <w:t>í</w:t>
      </w:r>
      <w:r w:rsidR="00FF2B54">
        <w:t>cí znaky, nebezpečné znaky a jakýkoli znak mimo znakovou sadu ASCII není dovoleno umisťovat přímo do URL.</w:t>
      </w:r>
      <w:sdt>
        <w:sdtPr>
          <w:id w:val="788163477"/>
          <w:citation/>
        </w:sdtPr>
        <w:sdtContent>
          <w:r w:rsidR="00712DD1">
            <w:fldChar w:fldCharType="begin"/>
          </w:r>
          <w:r w:rsidR="00712DD1">
            <w:instrText xml:space="preserve"> CITATION Sin23 \l 1029 </w:instrText>
          </w:r>
          <w:r w:rsidR="00712DD1">
            <w:fldChar w:fldCharType="separate"/>
          </w:r>
          <w:r w:rsidR="00D10081">
            <w:rPr>
              <w:noProof/>
            </w:rPr>
            <w:t xml:space="preserve"> (10)</w:t>
          </w:r>
          <w:r w:rsidR="00712DD1">
            <w:fldChar w:fldCharType="end"/>
          </w:r>
        </w:sdtContent>
      </w:sdt>
    </w:p>
    <w:p w14:paraId="46F05ADC" w14:textId="2A9CAD23" w:rsidR="00402621" w:rsidRDefault="00402621" w:rsidP="00402621">
      <w:r>
        <w:t>URL encoded API je způsob kódování dat, který se používá při odesílání dat na server pomocí HTTP požadavku. Při použití URL encoded API jsou data zakódována do formátu x-www-form-urlencoded, což znamená, že data jsou zakódována do řetězce, který se skládá z klíčů a hodnot oddělených znakem rovnítka a jednotlivé položky jsou odděleny znakem ampersand.</w:t>
      </w:r>
      <w:sdt>
        <w:sdtPr>
          <w:id w:val="1361703035"/>
          <w:citation/>
        </w:sdtPr>
        <w:sdtContent>
          <w:r w:rsidR="009710F8">
            <w:fldChar w:fldCharType="begin"/>
          </w:r>
          <w:r w:rsidR="009710F8">
            <w:instrText xml:space="preserve"> CITATION Bae22 \l 1029 </w:instrText>
          </w:r>
          <w:r w:rsidR="009710F8">
            <w:fldChar w:fldCharType="separate"/>
          </w:r>
          <w:r w:rsidR="00D10081">
            <w:rPr>
              <w:noProof/>
            </w:rPr>
            <w:t xml:space="preserve"> (11)</w:t>
          </w:r>
          <w:r w:rsidR="009710F8">
            <w:fldChar w:fldCharType="end"/>
          </w:r>
        </w:sdtContent>
      </w:sdt>
    </w:p>
    <w:p w14:paraId="258AC87B" w14:textId="13180C54" w:rsidR="0071493F" w:rsidRPr="00C20FF9" w:rsidRDefault="00402621" w:rsidP="0008343F">
      <w:r>
        <w:t>URL encoded API se používá pro odesílání dat v různých formátech, jako jsou například HTML formuláře, AJAX požadavky a REST API. Při použití URL encoded API je důležité zajistit, aby data byla správně zakódována, aby nedošlo k chybám při přenosu dat.</w:t>
      </w:r>
      <w:r w:rsidR="008C3FE2">
        <w:t xml:space="preserve"> </w:t>
      </w:r>
      <w:r>
        <w:t>Pro zakódování dat do formátu x-www-form-urlencoded se používají různé nástroje, jako jsou například funkce encodeURIComponent v JavaScriptu nebo metoda urlencode v PHP. Tyto nástroje umožňují snadné zakódování dat do formátu x-www-form-urlencoded a zajišťují, že data jsou správně zakódována a připravena k odeslání na server.</w:t>
      </w:r>
      <w:r w:rsidR="009710F8" w:rsidRPr="009710F8">
        <w:t xml:space="preserve"> </w:t>
      </w:r>
      <w:sdt>
        <w:sdtPr>
          <w:id w:val="2021582615"/>
          <w:citation/>
        </w:sdtPr>
        <w:sdtContent>
          <w:r w:rsidR="009710F8">
            <w:fldChar w:fldCharType="begin"/>
          </w:r>
          <w:r w:rsidR="009710F8">
            <w:instrText xml:space="preserve"> CITATION Bae22 \l 1029 </w:instrText>
          </w:r>
          <w:r w:rsidR="009710F8">
            <w:fldChar w:fldCharType="separate"/>
          </w:r>
          <w:r w:rsidR="00D10081">
            <w:rPr>
              <w:noProof/>
            </w:rPr>
            <w:t>(11)</w:t>
          </w:r>
          <w:r w:rsidR="009710F8">
            <w:fldChar w:fldCharType="end"/>
          </w:r>
        </w:sdtContent>
      </w:sdt>
      <w:sdt>
        <w:sdtPr>
          <w:id w:val="621505896"/>
          <w:citation/>
        </w:sdtPr>
        <w:sdtContent>
          <w:r w:rsidR="00AA2185">
            <w:fldChar w:fldCharType="begin"/>
          </w:r>
          <w:r w:rsidR="00AA2185">
            <w:instrText xml:space="preserve"> CITATION MDN23 \l 1029 </w:instrText>
          </w:r>
          <w:r w:rsidR="00AA2185">
            <w:fldChar w:fldCharType="separate"/>
          </w:r>
          <w:r w:rsidR="00D10081">
            <w:rPr>
              <w:noProof/>
            </w:rPr>
            <w:t xml:space="preserve"> (12)</w:t>
          </w:r>
          <w:r w:rsidR="00AA2185">
            <w:fldChar w:fldCharType="end"/>
          </w:r>
        </w:sdtContent>
      </w:sdt>
    </w:p>
    <w:p w14:paraId="3437813B" w14:textId="3DE3114D" w:rsidR="00985246" w:rsidRDefault="00985246" w:rsidP="021D2707">
      <w:pPr>
        <w:pStyle w:val="Nadpis2"/>
      </w:pPr>
      <w:bookmarkStart w:id="16" w:name="_Toc151067229"/>
      <w:r>
        <w:t>Rest API</w:t>
      </w:r>
      <w:bookmarkEnd w:id="16"/>
    </w:p>
    <w:p w14:paraId="1849A8B9" w14:textId="5F6CC5B6" w:rsidR="3AB3AAB6" w:rsidRDefault="00122CC7" w:rsidP="005668A1">
      <w:r w:rsidRPr="005668A1">
        <w:t xml:space="preserve">REST API je aplikační programovací rozhraní, které odpovídá omezením architektonického stylu REST a umožňuje interakci s webovými službami </w:t>
      </w:r>
      <w:proofErr w:type="spellStart"/>
      <w:r w:rsidRPr="005668A1">
        <w:t>RESTful</w:t>
      </w:r>
      <w:proofErr w:type="spellEnd"/>
      <w:r w:rsidRPr="005668A1">
        <w:t xml:space="preserve">. REST byl vytvořen počítačovým vědcem Royem </w:t>
      </w:r>
      <w:proofErr w:type="spellStart"/>
      <w:r w:rsidRPr="005668A1">
        <w:t>Fieldingem</w:t>
      </w:r>
      <w:proofErr w:type="spellEnd"/>
      <w:r w:rsidRPr="005668A1">
        <w:t>.</w:t>
      </w:r>
      <w:r w:rsidR="005668A1" w:rsidRPr="005668A1">
        <w:t xml:space="preserve"> </w:t>
      </w:r>
      <w:r w:rsidR="3AB3AAB6" w:rsidRPr="005668A1">
        <w:t xml:space="preserve">REST toto API definuje za vás. Je to </w:t>
      </w:r>
      <w:r w:rsidR="3AB3AAB6" w:rsidRPr="005668A1">
        <w:lastRenderedPageBreak/>
        <w:t>rozhraní pro distribuované prostředí orientované</w:t>
      </w:r>
      <w:r w:rsidR="3AB3AAB6">
        <w:t xml:space="preserve"> na data, nikoli na volání procedur jako např. RPC (XML-RPC) či SOAP.</w:t>
      </w:r>
      <w:sdt>
        <w:sdtPr>
          <w:id w:val="-833525392"/>
          <w:citation/>
        </w:sdtPr>
        <w:sdtContent>
          <w:r w:rsidR="009258C1">
            <w:fldChar w:fldCharType="begin"/>
          </w:r>
          <w:r w:rsidR="009258C1">
            <w:instrText xml:space="preserve"> CITATION Red20 \l 1029 </w:instrText>
          </w:r>
          <w:r w:rsidR="009258C1">
            <w:fldChar w:fldCharType="separate"/>
          </w:r>
          <w:r w:rsidR="00D10081">
            <w:rPr>
              <w:noProof/>
            </w:rPr>
            <w:t xml:space="preserve"> (13)</w:t>
          </w:r>
          <w:r w:rsidR="009258C1">
            <w:fldChar w:fldCharType="end"/>
          </w:r>
        </w:sdtContent>
      </w:sdt>
    </w:p>
    <w:p w14:paraId="49DD1F67" w14:textId="1C52D07E" w:rsidR="3AB3AAB6" w:rsidRDefault="3AB3AAB6" w:rsidP="021D2707">
      <w:r>
        <w:t xml:space="preserve">REST má samozřejmě svá specifika a (dost často nepsané) standardy, které je ale vhodné dodržovat. REST </w:t>
      </w:r>
      <w:r w:rsidR="00672D72">
        <w:t xml:space="preserve">je rozdělen </w:t>
      </w:r>
      <w:r>
        <w:t>do 4 úrovní</w:t>
      </w:r>
      <w:r w:rsidR="00672D72">
        <w:t>,</w:t>
      </w:r>
      <w:r>
        <w:t xml:space="preserve"> rozdělil</w:t>
      </w:r>
      <w:r w:rsidR="00672D72">
        <w:t xml:space="preserve"> je tak</w:t>
      </w:r>
      <w:r>
        <w:t xml:space="preserve"> Leonard </w:t>
      </w:r>
      <w:proofErr w:type="spellStart"/>
      <w:r>
        <w:t>Richardson</w:t>
      </w:r>
      <w:proofErr w:type="spellEnd"/>
      <w:r>
        <w:t>.</w:t>
      </w:r>
      <w:sdt>
        <w:sdtPr>
          <w:id w:val="-1563936934"/>
          <w:citation/>
        </w:sdtPr>
        <w:sdtContent>
          <w:r w:rsidR="00D31050">
            <w:fldChar w:fldCharType="begin"/>
          </w:r>
          <w:r w:rsidR="00D31050">
            <w:instrText xml:space="preserve"> CITATION Han21 \l 1029 </w:instrText>
          </w:r>
          <w:r w:rsidR="00D31050">
            <w:fldChar w:fldCharType="separate"/>
          </w:r>
          <w:r w:rsidR="00D10081">
            <w:rPr>
              <w:noProof/>
            </w:rPr>
            <w:t xml:space="preserve"> (14)</w:t>
          </w:r>
          <w:r w:rsidR="00D31050">
            <w:fldChar w:fldCharType="end"/>
          </w:r>
        </w:sdtContent>
      </w:sdt>
    </w:p>
    <w:p w14:paraId="6B9562DB" w14:textId="49094335" w:rsidR="000140D5" w:rsidRDefault="000140D5" w:rsidP="000140D5">
      <w:pPr>
        <w:pStyle w:val="Odstavecseseznamem"/>
        <w:numPr>
          <w:ilvl w:val="0"/>
          <w:numId w:val="31"/>
        </w:numPr>
      </w:pPr>
      <w:r>
        <w:t>Nultá úroveň</w:t>
      </w:r>
    </w:p>
    <w:p w14:paraId="35822D1D" w14:textId="0A580ED2" w:rsidR="000140D5" w:rsidRDefault="0030289F" w:rsidP="000140D5">
      <w:pPr>
        <w:pStyle w:val="Odstavecseseznamem"/>
        <w:numPr>
          <w:ilvl w:val="0"/>
          <w:numId w:val="31"/>
        </w:numPr>
      </w:pPr>
      <w:r w:rsidRPr="0030289F">
        <w:t xml:space="preserve">První úroveň </w:t>
      </w:r>
      <w:r>
        <w:t>–</w:t>
      </w:r>
      <w:r w:rsidRPr="0030289F">
        <w:t xml:space="preserve"> </w:t>
      </w:r>
      <w:r w:rsidRPr="001F2BE0">
        <w:rPr>
          <w:lang w:val="en-GB"/>
        </w:rPr>
        <w:t>Resources</w:t>
      </w:r>
    </w:p>
    <w:p w14:paraId="1D0DC27F" w14:textId="4F149E22" w:rsidR="0030289F" w:rsidRDefault="000934DE" w:rsidP="000140D5">
      <w:pPr>
        <w:pStyle w:val="Odstavecseseznamem"/>
        <w:numPr>
          <w:ilvl w:val="0"/>
          <w:numId w:val="31"/>
        </w:numPr>
      </w:pPr>
      <w:r w:rsidRPr="000934DE">
        <w:t xml:space="preserve">Druhá úroveň </w:t>
      </w:r>
      <w:r>
        <w:t xml:space="preserve">– </w:t>
      </w:r>
      <w:r w:rsidRPr="000934DE">
        <w:t xml:space="preserve">HTTP </w:t>
      </w:r>
      <w:r w:rsidRPr="001F2BE0">
        <w:rPr>
          <w:lang w:val="en-GB"/>
        </w:rPr>
        <w:t>Verbs</w:t>
      </w:r>
    </w:p>
    <w:p w14:paraId="4BE552F5" w14:textId="6C5B723B" w:rsidR="000934DE" w:rsidRDefault="001F2BE0" w:rsidP="000140D5">
      <w:pPr>
        <w:pStyle w:val="Odstavecseseznamem"/>
        <w:numPr>
          <w:ilvl w:val="0"/>
          <w:numId w:val="31"/>
        </w:numPr>
      </w:pPr>
      <w:r w:rsidRPr="001F2BE0">
        <w:t xml:space="preserve">Třetí úroveň – </w:t>
      </w:r>
      <w:r w:rsidRPr="001F2BE0">
        <w:rPr>
          <w:lang w:val="en-GB"/>
        </w:rPr>
        <w:t>Hypermedia</w:t>
      </w:r>
      <w:r w:rsidRPr="001F2BE0">
        <w:t xml:space="preserve"> Controls</w:t>
      </w:r>
    </w:p>
    <w:p w14:paraId="25FE36C9" w14:textId="309B5D88" w:rsidR="0096663A" w:rsidRDefault="0096663A" w:rsidP="0096663A">
      <w:pPr>
        <w:pStyle w:val="Nadpis3"/>
      </w:pPr>
      <w:bookmarkStart w:id="17" w:name="_Toc151067230"/>
      <w:r>
        <w:t>R</w:t>
      </w:r>
      <w:r w:rsidR="004B39A6">
        <w:t>EST</w:t>
      </w:r>
      <w:bookmarkEnd w:id="17"/>
    </w:p>
    <w:p w14:paraId="5C160C77" w14:textId="14E07B7F" w:rsidR="004B39A6" w:rsidRDefault="004B39A6" w:rsidP="00600D9D">
      <w:r>
        <w:t xml:space="preserve">REST </w:t>
      </w:r>
      <w:r>
        <w:t xml:space="preserve">je architektura rozhraní, navržená pro distribuované prostředí. Pojem REST byl představen v roce 2000 v disertační práci Roye </w:t>
      </w:r>
      <w:proofErr w:type="spellStart"/>
      <w:r>
        <w:t>Fieldinga</w:t>
      </w:r>
      <w:proofErr w:type="spellEnd"/>
      <w:r>
        <w:t>, jednoho ze spoluautorů protokolu HTTP.</w:t>
      </w:r>
      <w:r>
        <w:t xml:space="preserve"> </w:t>
      </w:r>
      <w:r>
        <w:t>REST je</w:t>
      </w:r>
      <w:r>
        <w:t xml:space="preserve"> </w:t>
      </w:r>
      <w:r>
        <w:t>na rozdíl od známějších XML-RPC či SOAP, orientován datově, nikoli procedurálně. Webové služby definují vzdálené procedury a protokol pro jejich volání, REST určuje, jak se přistupuje k datům.</w:t>
      </w:r>
    </w:p>
    <w:p w14:paraId="79238176" w14:textId="15707882" w:rsidR="705235F8" w:rsidRDefault="004B39A6" w:rsidP="001F2BE0">
      <w:r>
        <w:t>Rozhraní REST je použitelné pro jednotný a snadný přístup ke zdrojům. Zdrojem mohou být data, stejně jako stavy aplikace (pokud je lze popsat konkrétními daty). Všechny zdroje mají vlastní identifikátor URI a REST definuje čtyři základní metody pro přístup k nim.</w:t>
      </w:r>
      <w:sdt>
        <w:sdtPr>
          <w:id w:val="-1254823068"/>
          <w:citation/>
        </w:sdtPr>
        <w:sdtContent>
          <w:r w:rsidR="00665D38">
            <w:fldChar w:fldCharType="begin"/>
          </w:r>
          <w:r w:rsidR="00665D38">
            <w:instrText xml:space="preserve"> CITATION Mal09 \l 1029 </w:instrText>
          </w:r>
          <w:r w:rsidR="00665D38">
            <w:fldChar w:fldCharType="separate"/>
          </w:r>
          <w:r w:rsidR="00D10081">
            <w:rPr>
              <w:noProof/>
            </w:rPr>
            <w:t xml:space="preserve"> (15)</w:t>
          </w:r>
          <w:r w:rsidR="00665D38">
            <w:fldChar w:fldCharType="end"/>
          </w:r>
        </w:sdtContent>
      </w:sdt>
    </w:p>
    <w:p w14:paraId="3AD1ED60" w14:textId="016049E6" w:rsidR="021D2707" w:rsidRDefault="021D2707" w:rsidP="021D2707"/>
    <w:p w14:paraId="6D7290AA" w14:textId="77777777" w:rsidR="0023432B" w:rsidRDefault="00440DE5" w:rsidP="00440DE5">
      <w:pPr>
        <w:pStyle w:val="Neslovannadpis"/>
      </w:pPr>
      <w:bookmarkStart w:id="18" w:name="_Toc86047603"/>
      <w:bookmarkStart w:id="19" w:name="_Toc86055210"/>
      <w:bookmarkStart w:id="20" w:name="_Toc151067231"/>
      <w:r>
        <w:lastRenderedPageBreak/>
        <w:t>Závěr</w:t>
      </w:r>
      <w:bookmarkEnd w:id="18"/>
      <w:bookmarkEnd w:id="19"/>
      <w:bookmarkEnd w:id="20"/>
    </w:p>
    <w:p w14:paraId="5F24BB0C" w14:textId="77777777" w:rsidR="001E67F6" w:rsidRDefault="00440DE5" w:rsidP="00F96D91">
      <w:r>
        <w:t>Tak jsem se dostal až na konec.</w:t>
      </w:r>
    </w:p>
    <w:p w14:paraId="1F28ADC7" w14:textId="77777777" w:rsidR="006F508F" w:rsidRDefault="006F508F" w:rsidP="00440DE5">
      <w:pPr>
        <w:pStyle w:val="Neslovannadpis"/>
      </w:pPr>
      <w:bookmarkStart w:id="21" w:name="_Toc86047604"/>
      <w:bookmarkStart w:id="22" w:name="_Toc86055211"/>
      <w:bookmarkStart w:id="23" w:name="_Toc151067232"/>
      <w:r>
        <w:lastRenderedPageBreak/>
        <w:t>Seznam zkratek a odborných výrazů</w:t>
      </w:r>
      <w:bookmarkEnd w:id="21"/>
      <w:bookmarkEnd w:id="22"/>
      <w:bookmarkEnd w:id="23"/>
    </w:p>
    <w:p w14:paraId="769F6CC7" w14:textId="77777777" w:rsidR="006F508F" w:rsidRDefault="006F508F" w:rsidP="006F508F">
      <w:pPr>
        <w:pStyle w:val="Pojem"/>
      </w:pPr>
      <w:r>
        <w:t>HTML</w:t>
      </w:r>
    </w:p>
    <w:p w14:paraId="5D1D050E" w14:textId="77777777" w:rsidR="006F508F" w:rsidRDefault="006F508F" w:rsidP="006F508F">
      <w:pPr>
        <w:pStyle w:val="Vysvtlenpojmu"/>
      </w:pP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 w:rsidR="0068064C">
        <w:t xml:space="preserve"> – značkovací jazyk používaný pro tvorbu webových stránek.</w:t>
      </w:r>
    </w:p>
    <w:p w14:paraId="7E0D7563" w14:textId="3B6745AD" w:rsidR="00926C7C" w:rsidRDefault="00926C7C" w:rsidP="00926C7C">
      <w:pPr>
        <w:pStyle w:val="Pojem"/>
      </w:pPr>
      <w:r>
        <w:t>API</w:t>
      </w:r>
    </w:p>
    <w:p w14:paraId="16179314" w14:textId="59B96D1E" w:rsidR="00926C7C" w:rsidRDefault="00926C7C" w:rsidP="00926C7C">
      <w:pPr>
        <w:pStyle w:val="Vysvtlenpojmu"/>
      </w:pPr>
      <w:proofErr w:type="spellStart"/>
      <w:r>
        <w:t>A</w:t>
      </w:r>
      <w:r w:rsidRPr="00926C7C">
        <w:t>pplication</w:t>
      </w:r>
      <w:proofErr w:type="spellEnd"/>
      <w:r w:rsidRPr="00926C7C">
        <w:t xml:space="preserve"> </w:t>
      </w:r>
      <w:proofErr w:type="spellStart"/>
      <w:r>
        <w:t>P</w:t>
      </w:r>
      <w:r w:rsidRPr="00926C7C">
        <w:t>rogramming</w:t>
      </w:r>
      <w:proofErr w:type="spellEnd"/>
      <w:r w:rsidRPr="00926C7C">
        <w:t xml:space="preserve"> </w:t>
      </w:r>
      <w:r>
        <w:t>I</w:t>
      </w:r>
      <w:r w:rsidRPr="00926C7C">
        <w:t>nterface</w:t>
      </w:r>
      <w:r>
        <w:t xml:space="preserve"> – </w:t>
      </w:r>
      <w:r w:rsidR="00610422" w:rsidRPr="00610422">
        <w:t>soubor pravidel a definic, který umožňuje různým softwarovým aplikacím komunikovat mezi sebou</w:t>
      </w:r>
      <w:r w:rsidR="00610422">
        <w:t>.</w:t>
      </w:r>
    </w:p>
    <w:p w14:paraId="0A33762D" w14:textId="0A7BB9FD" w:rsidR="00057BCB" w:rsidRDefault="00057BCB" w:rsidP="00057BCB">
      <w:pPr>
        <w:pStyle w:val="Pojem"/>
      </w:pPr>
      <w:r>
        <w:t>REST</w:t>
      </w:r>
    </w:p>
    <w:p w14:paraId="1832C0E6" w14:textId="34F0C62E" w:rsidR="00057BCB" w:rsidRPr="00057BCB" w:rsidRDefault="00057BCB" w:rsidP="00895C7E">
      <w:pPr>
        <w:pStyle w:val="Vysvtlenpojmu"/>
      </w:pPr>
      <w:proofErr w:type="spellStart"/>
      <w:r>
        <w:t>R</w:t>
      </w:r>
      <w:r w:rsidR="00884634">
        <w:t>e</w:t>
      </w:r>
      <w:r w:rsidRPr="00057BCB">
        <w:t>presentational</w:t>
      </w:r>
      <w:proofErr w:type="spellEnd"/>
      <w:r w:rsidRPr="00057BCB">
        <w:t xml:space="preserve"> </w:t>
      </w:r>
      <w:proofErr w:type="spellStart"/>
      <w:r>
        <w:t>S</w:t>
      </w:r>
      <w:r w:rsidRPr="00057BCB">
        <w:t>tate</w:t>
      </w:r>
      <w:proofErr w:type="spellEnd"/>
      <w:r w:rsidRPr="00057BCB">
        <w:t xml:space="preserve"> </w:t>
      </w:r>
      <w:r>
        <w:t>T</w:t>
      </w:r>
      <w:r w:rsidRPr="00057BCB">
        <w:t>ransfer</w:t>
      </w:r>
      <w:r>
        <w:t xml:space="preserve"> – </w:t>
      </w:r>
      <w:r w:rsidR="00895C7E">
        <w:t>architektura rozhraní, navržená pro distribuované prostředí</w:t>
      </w:r>
      <w:r w:rsidR="00895C7E">
        <w:t>, orientovaná datově</w:t>
      </w:r>
    </w:p>
    <w:p w14:paraId="5DB53A88" w14:textId="74BC76CA" w:rsidR="00C20FF9" w:rsidRDefault="00C20FF9" w:rsidP="00C20FF9">
      <w:pPr>
        <w:pStyle w:val="Pojem"/>
      </w:pPr>
      <w:r>
        <w:t>URL</w:t>
      </w:r>
    </w:p>
    <w:p w14:paraId="3A165B74" w14:textId="2FEB1329" w:rsidR="00C20FF9" w:rsidRDefault="00C20FF9" w:rsidP="00C20FF9">
      <w:pPr>
        <w:pStyle w:val="Vysvtlenpojmu"/>
      </w:pPr>
      <w:proofErr w:type="spellStart"/>
      <w:r w:rsidRPr="00C20FF9">
        <w:t>Uniform</w:t>
      </w:r>
      <w:proofErr w:type="spellEnd"/>
      <w:r w:rsidRPr="00C20FF9">
        <w:t xml:space="preserve"> </w:t>
      </w:r>
      <w:proofErr w:type="spellStart"/>
      <w:r w:rsidRPr="00C20FF9">
        <w:t>Resource</w:t>
      </w:r>
      <w:proofErr w:type="spellEnd"/>
      <w:r w:rsidRPr="00C20FF9">
        <w:t xml:space="preserve"> </w:t>
      </w:r>
      <w:proofErr w:type="spellStart"/>
      <w:r w:rsidRPr="00C20FF9">
        <w:t>Locator</w:t>
      </w:r>
      <w:proofErr w:type="spellEnd"/>
      <w:r>
        <w:t xml:space="preserve"> – </w:t>
      </w:r>
      <w:r w:rsidR="00703607" w:rsidRPr="00703607">
        <w:t>adresa zdroje na webu</w:t>
      </w:r>
      <w:r w:rsidR="00BA45EE">
        <w:t xml:space="preserve"> (adresa webových stránek)</w:t>
      </w:r>
      <w:r w:rsidR="00CA1433">
        <w:t>.</w:t>
      </w:r>
    </w:p>
    <w:p w14:paraId="4C06E1C9" w14:textId="5CEDF616" w:rsidR="00144C8F" w:rsidRDefault="00144C8F" w:rsidP="00144C8F">
      <w:pPr>
        <w:pStyle w:val="Pojem"/>
      </w:pPr>
      <w:r>
        <w:t>ASCII</w:t>
      </w:r>
    </w:p>
    <w:p w14:paraId="0A47B9BE" w14:textId="4A4E10E6" w:rsidR="00752704" w:rsidRDefault="00752704" w:rsidP="00752704">
      <w:pPr>
        <w:pStyle w:val="Vysvtlenpojmu"/>
      </w:pPr>
      <w:proofErr w:type="spellStart"/>
      <w:r w:rsidRPr="00752704">
        <w:t>American</w:t>
      </w:r>
      <w:proofErr w:type="spellEnd"/>
      <w:r w:rsidRPr="00752704">
        <w:t xml:space="preserve"> Standard Code </w:t>
      </w:r>
      <w:proofErr w:type="spellStart"/>
      <w:r w:rsidRPr="00752704">
        <w:t>for</w:t>
      </w:r>
      <w:proofErr w:type="spellEnd"/>
      <w:r w:rsidRPr="00752704">
        <w:t xml:space="preserve"> </w:t>
      </w:r>
      <w:proofErr w:type="spellStart"/>
      <w:r w:rsidRPr="00752704">
        <w:t>Information</w:t>
      </w:r>
      <w:proofErr w:type="spellEnd"/>
      <w:r w:rsidRPr="00752704">
        <w:t xml:space="preserve"> </w:t>
      </w:r>
      <w:proofErr w:type="spellStart"/>
      <w:r w:rsidRPr="00752704">
        <w:t>Interchange</w:t>
      </w:r>
      <w:proofErr w:type="spellEnd"/>
      <w:r>
        <w:t xml:space="preserve"> – </w:t>
      </w:r>
      <w:r w:rsidR="00CA1433" w:rsidRPr="00CA1433">
        <w:t>kódov</w:t>
      </w:r>
      <w:r w:rsidR="00CA1433">
        <w:t>á</w:t>
      </w:r>
      <w:r w:rsidR="00CA1433" w:rsidRPr="00CA1433">
        <w:t xml:space="preserve"> tabulk</w:t>
      </w:r>
      <w:r w:rsidR="00CA1433">
        <w:t>a</w:t>
      </w:r>
      <w:r w:rsidR="00CA1433" w:rsidRPr="00CA1433">
        <w:t>, která definuje znaky anglické abecedy a jiné znaky používané v</w:t>
      </w:r>
      <w:r w:rsidR="00CA1433">
        <w:t> </w:t>
      </w:r>
      <w:r w:rsidR="00CA1433" w:rsidRPr="00CA1433">
        <w:t>informatice</w:t>
      </w:r>
      <w:r w:rsidR="00CA1433">
        <w:t>.</w:t>
      </w:r>
    </w:p>
    <w:p w14:paraId="1A694307" w14:textId="418DB3DD" w:rsidR="003E7EBB" w:rsidRDefault="00506AFD" w:rsidP="003E7EBB">
      <w:pPr>
        <w:pStyle w:val="Pojem"/>
      </w:pPr>
      <w:r>
        <w:t>HTTP</w:t>
      </w:r>
    </w:p>
    <w:p w14:paraId="3A27FEE0" w14:textId="35DAFBAB" w:rsidR="003E7EBB" w:rsidRDefault="005E477F" w:rsidP="005E477F">
      <w:pPr>
        <w:pStyle w:val="Vysvtlenpojmu"/>
        <w:tabs>
          <w:tab w:val="left" w:pos="2240"/>
        </w:tabs>
      </w:pPr>
      <w:r w:rsidRPr="005E477F">
        <w:t xml:space="preserve">Hypertext Transfer </w:t>
      </w:r>
      <w:proofErr w:type="spellStart"/>
      <w:r w:rsidRPr="005E477F">
        <w:t>Protocol</w:t>
      </w:r>
      <w:proofErr w:type="spellEnd"/>
      <w:r>
        <w:t xml:space="preserve"> – </w:t>
      </w:r>
      <w:r w:rsidR="001A51EC" w:rsidRPr="001A51EC">
        <w:t xml:space="preserve">internetový protokol určený pro komunikaci s </w:t>
      </w:r>
      <w:r w:rsidR="000B0E4E">
        <w:t>webovými</w:t>
      </w:r>
      <w:r w:rsidR="001A51EC" w:rsidRPr="001A51EC">
        <w:t xml:space="preserve"> servery</w:t>
      </w:r>
    </w:p>
    <w:p w14:paraId="4ADC9CAA" w14:textId="26536056" w:rsidR="00506AFD" w:rsidRDefault="00506AFD" w:rsidP="00506AFD">
      <w:pPr>
        <w:pStyle w:val="Pojem"/>
      </w:pPr>
      <w:r>
        <w:t>AJAX</w:t>
      </w:r>
    </w:p>
    <w:p w14:paraId="7116F39F" w14:textId="309D2D7A" w:rsidR="00506AFD" w:rsidRPr="00506AFD" w:rsidRDefault="00D24F04" w:rsidP="00506AFD">
      <w:pPr>
        <w:pStyle w:val="Vysvtlenpojmu"/>
      </w:pPr>
      <w:proofErr w:type="spellStart"/>
      <w:r w:rsidRPr="00D24F04">
        <w:t>Asynchronous</w:t>
      </w:r>
      <w:proofErr w:type="spellEnd"/>
      <w:r w:rsidRPr="00D24F04">
        <w:t xml:space="preserve"> JavaScript And XML</w:t>
      </w:r>
      <w:r>
        <w:t xml:space="preserve"> – </w:t>
      </w:r>
      <w:r w:rsidR="00B178DA" w:rsidRPr="00B178DA">
        <w:t>technologi</w:t>
      </w:r>
      <w:r w:rsidR="00B178DA">
        <w:t>e</w:t>
      </w:r>
      <w:r w:rsidR="00B178DA" w:rsidRPr="00B178DA">
        <w:t xml:space="preserve"> používan</w:t>
      </w:r>
      <w:r w:rsidR="00B178DA">
        <w:t>á</w:t>
      </w:r>
      <w:r w:rsidR="00B178DA" w:rsidRPr="00B178DA">
        <w:t xml:space="preserve"> k</w:t>
      </w:r>
      <w:r w:rsidR="00B178DA">
        <w:t> </w:t>
      </w:r>
      <w:r w:rsidR="00B178DA" w:rsidRPr="00B178DA">
        <w:t>vytváření</w:t>
      </w:r>
      <w:r w:rsidR="00B178DA">
        <w:t xml:space="preserve"> </w:t>
      </w:r>
      <w:r w:rsidR="00B178DA" w:rsidRPr="00B178DA">
        <w:t>asynchronních webových aplikací</w:t>
      </w:r>
    </w:p>
    <w:p w14:paraId="090214FF" w14:textId="77777777" w:rsidR="00506AFD" w:rsidRPr="00506AFD" w:rsidRDefault="00506AFD" w:rsidP="00506AFD">
      <w:pPr>
        <w:pStyle w:val="Vysvtlenpojmu"/>
      </w:pPr>
    </w:p>
    <w:p w14:paraId="3D57C02E" w14:textId="77777777" w:rsidR="00440DE5" w:rsidRDefault="00440DE5" w:rsidP="00440DE5">
      <w:pPr>
        <w:pStyle w:val="Neslovannadpis"/>
      </w:pPr>
      <w:bookmarkStart w:id="24" w:name="_Toc86047605"/>
      <w:bookmarkStart w:id="25" w:name="_Toc86055212"/>
      <w:bookmarkStart w:id="26" w:name="_Toc151067233"/>
      <w:r>
        <w:lastRenderedPageBreak/>
        <w:t>Seznam obrázků</w:t>
      </w:r>
      <w:bookmarkEnd w:id="24"/>
      <w:bookmarkEnd w:id="25"/>
      <w:bookmarkEnd w:id="26"/>
    </w:p>
    <w:p w14:paraId="6A74733C" w14:textId="77777777" w:rsidR="000316FC" w:rsidRDefault="00440DE5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r>
        <w:rPr>
          <w:sz w:val="22"/>
        </w:rPr>
        <w:fldChar w:fldCharType="begin"/>
      </w:r>
      <w:r>
        <w:instrText xml:space="preserve"> TOC \h \z \c "Obrázek" </w:instrText>
      </w:r>
      <w:r>
        <w:rPr>
          <w:sz w:val="22"/>
        </w:rPr>
        <w:fldChar w:fldCharType="separate"/>
      </w:r>
      <w:hyperlink w:anchor="_Toc86059903" w:history="1">
        <w:r w:rsidR="000316FC" w:rsidRPr="00407C99">
          <w:rPr>
            <w:rStyle w:val="Hypertextovodkaz"/>
            <w:noProof/>
          </w:rPr>
          <w:t>Obrázek 1 Úplně bez legrace, mě tohle kotě docela děsí.</w:t>
        </w:r>
        <w:r w:rsidR="000316FC">
          <w:rPr>
            <w:noProof/>
            <w:webHidden/>
          </w:rPr>
          <w:tab/>
        </w:r>
        <w:r w:rsidR="000316FC">
          <w:rPr>
            <w:noProof/>
            <w:webHidden/>
          </w:rPr>
          <w:fldChar w:fldCharType="begin"/>
        </w:r>
        <w:r w:rsidR="000316FC">
          <w:rPr>
            <w:noProof/>
            <w:webHidden/>
          </w:rPr>
          <w:instrText xml:space="preserve"> PAGEREF _Toc86059903 \h </w:instrText>
        </w:r>
        <w:r w:rsidR="000316FC">
          <w:rPr>
            <w:noProof/>
            <w:webHidden/>
          </w:rPr>
        </w:r>
        <w:r w:rsidR="000316FC">
          <w:rPr>
            <w:noProof/>
            <w:webHidden/>
          </w:rPr>
          <w:fldChar w:fldCharType="separate"/>
        </w:r>
        <w:r w:rsidR="0096726D">
          <w:rPr>
            <w:noProof/>
            <w:webHidden/>
          </w:rPr>
          <w:t>3</w:t>
        </w:r>
        <w:r w:rsidR="000316FC">
          <w:rPr>
            <w:noProof/>
            <w:webHidden/>
          </w:rPr>
          <w:fldChar w:fldCharType="end"/>
        </w:r>
      </w:hyperlink>
    </w:p>
    <w:p w14:paraId="1075AC6D" w14:textId="77777777" w:rsidR="000316FC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hyperlink w:anchor="_Toc86059904" w:history="1">
        <w:r w:rsidR="000316FC" w:rsidRPr="00407C99">
          <w:rPr>
            <w:rStyle w:val="Hypertextovodkaz"/>
            <w:noProof/>
          </w:rPr>
          <w:t>Obrázek 2 Modré borůvky</w:t>
        </w:r>
        <w:r w:rsidR="000316FC">
          <w:rPr>
            <w:noProof/>
            <w:webHidden/>
          </w:rPr>
          <w:tab/>
        </w:r>
        <w:r w:rsidR="000316FC">
          <w:rPr>
            <w:noProof/>
            <w:webHidden/>
          </w:rPr>
          <w:fldChar w:fldCharType="begin"/>
        </w:r>
        <w:r w:rsidR="000316FC">
          <w:rPr>
            <w:noProof/>
            <w:webHidden/>
          </w:rPr>
          <w:instrText xml:space="preserve"> PAGEREF _Toc86059904 \h </w:instrText>
        </w:r>
        <w:r w:rsidR="000316FC">
          <w:rPr>
            <w:noProof/>
            <w:webHidden/>
          </w:rPr>
        </w:r>
        <w:r w:rsidR="000316FC">
          <w:rPr>
            <w:noProof/>
            <w:webHidden/>
          </w:rPr>
          <w:fldChar w:fldCharType="separate"/>
        </w:r>
        <w:r w:rsidR="0096726D">
          <w:rPr>
            <w:noProof/>
            <w:webHidden/>
          </w:rPr>
          <w:t>3</w:t>
        </w:r>
        <w:r w:rsidR="000316FC">
          <w:rPr>
            <w:noProof/>
            <w:webHidden/>
          </w:rPr>
          <w:fldChar w:fldCharType="end"/>
        </w:r>
      </w:hyperlink>
    </w:p>
    <w:p w14:paraId="0D648D18" w14:textId="77777777" w:rsidR="002570DC" w:rsidRDefault="00440DE5" w:rsidP="00394D8A">
      <w:r>
        <w:fldChar w:fldCharType="end"/>
      </w:r>
      <w:bookmarkStart w:id="27" w:name="_Toc86047606"/>
    </w:p>
    <w:bookmarkStart w:id="28" w:name="_Toc151067234" w:displacedByCustomXml="next"/>
    <w:bookmarkStart w:id="29" w:name="_Toc86055213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65858DBC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27"/>
          <w:bookmarkEnd w:id="29"/>
          <w:bookmarkEnd w:id="28"/>
        </w:p>
        <w:p w14:paraId="1650DC9D" w14:textId="77777777" w:rsidR="00D10081" w:rsidRDefault="00440DE5" w:rsidP="00D10081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D10081">
            <w:rPr>
              <w:noProof/>
            </w:rPr>
            <w:t xml:space="preserve">1. </w:t>
          </w:r>
          <w:r w:rsidR="00D10081">
            <w:rPr>
              <w:b/>
              <w:bCs/>
              <w:noProof/>
            </w:rPr>
            <w:t>Google Maps.</w:t>
          </w:r>
          <w:r w:rsidR="00D10081">
            <w:rPr>
              <w:noProof/>
            </w:rPr>
            <w:t xml:space="preserve"> Get Started. </w:t>
          </w:r>
          <w:r w:rsidR="00D10081">
            <w:rPr>
              <w:i/>
              <w:iCs/>
              <w:noProof/>
            </w:rPr>
            <w:t xml:space="preserve">Google Maps Platform. </w:t>
          </w:r>
          <w:r w:rsidR="00D10081">
            <w:rPr>
              <w:noProof/>
            </w:rPr>
            <w:t>[Online] 9. Listopad 2023. [Citace: 12. Listopad 2023.] https://developers.google.com/maps/documentation/geocoding/start.</w:t>
          </w:r>
        </w:p>
        <w:p w14:paraId="372C2E3B" w14:textId="77777777" w:rsidR="00D10081" w:rsidRDefault="00D10081" w:rsidP="00D10081">
          <w:pPr>
            <w:pStyle w:val="Bibliografie"/>
            <w:rPr>
              <w:noProof/>
            </w:rPr>
          </w:pPr>
          <w:r>
            <w:rPr>
              <w:noProof/>
            </w:rPr>
            <w:t xml:space="preserve">2. </w:t>
          </w:r>
          <w:r>
            <w:rPr>
              <w:b/>
              <w:bCs/>
              <w:noProof/>
            </w:rPr>
            <w:t>Google Developers.</w:t>
          </w:r>
          <w:r>
            <w:rPr>
              <w:noProof/>
            </w:rPr>
            <w:t xml:space="preserve"> Overview. </w:t>
          </w:r>
          <w:r>
            <w:rPr>
              <w:i/>
              <w:iCs/>
              <w:noProof/>
            </w:rPr>
            <w:t xml:space="preserve">Google Maps Platform. </w:t>
          </w:r>
          <w:r>
            <w:rPr>
              <w:noProof/>
            </w:rPr>
            <w:t>[Online] 16. Listopad 2023. [Citace: 14. Listoad 2023.] https://developers.google.com/maps/documentation/javascript/overview.</w:t>
          </w:r>
        </w:p>
        <w:p w14:paraId="34F653F1" w14:textId="77777777" w:rsidR="00D10081" w:rsidRDefault="00D10081" w:rsidP="00D10081">
          <w:pPr>
            <w:pStyle w:val="Bibliografie"/>
            <w:rPr>
              <w:noProof/>
            </w:rPr>
          </w:pPr>
          <w:r>
            <w:rPr>
              <w:noProof/>
            </w:rPr>
            <w:t xml:space="preserve">3. </w:t>
          </w:r>
          <w:r>
            <w:rPr>
              <w:b/>
              <w:bCs/>
              <w:noProof/>
            </w:rPr>
            <w:t>Seznam.cz, a.s.</w:t>
          </w:r>
          <w:r>
            <w:rPr>
              <w:noProof/>
            </w:rPr>
            <w:t xml:space="preserve"> Mapy.cz pro mobilní zařízení Android a iOS. </w:t>
          </w:r>
          <w:r>
            <w:rPr>
              <w:i/>
              <w:iCs/>
              <w:noProof/>
            </w:rPr>
            <w:t xml:space="preserve">Seznam.cz. </w:t>
          </w:r>
          <w:r>
            <w:rPr>
              <w:noProof/>
            </w:rPr>
            <w:t>[Online] 2023. [Citace: 13. Listopad 2023.] https://napoveda.seznam.cz/cz/mapy/mapy.cz-pro-mobilni-zarizeni-android-ios/vlastnosti-funkce-aplikace-mapy/.</w:t>
          </w:r>
        </w:p>
        <w:p w14:paraId="68FF1B77" w14:textId="77777777" w:rsidR="00D10081" w:rsidRDefault="00D10081" w:rsidP="00D10081">
          <w:pPr>
            <w:pStyle w:val="Bibliografie"/>
            <w:rPr>
              <w:noProof/>
            </w:rPr>
          </w:pPr>
          <w:r>
            <w:rPr>
              <w:noProof/>
            </w:rPr>
            <w:t xml:space="preserve">4. </w:t>
          </w:r>
          <w:r>
            <w:rPr>
              <w:b/>
              <w:bCs/>
              <w:noProof/>
            </w:rPr>
            <w:t>Seznam.cz.</w:t>
          </w:r>
          <w:r>
            <w:rPr>
              <w:noProof/>
            </w:rPr>
            <w:t xml:space="preserve"> Co je REST API Mapy.cz. </w:t>
          </w:r>
          <w:r>
            <w:rPr>
              <w:i/>
              <w:iCs/>
              <w:noProof/>
            </w:rPr>
            <w:t xml:space="preserve">Mapy.cz developer. </w:t>
          </w:r>
          <w:r>
            <w:rPr>
              <w:noProof/>
            </w:rPr>
            <w:t>[Online] 2023. [Citace: 13. Listopad 2023.] https://developer.mapy.cz/rest-api/.</w:t>
          </w:r>
        </w:p>
        <w:p w14:paraId="1DCD990C" w14:textId="77777777" w:rsidR="00D10081" w:rsidRDefault="00D10081" w:rsidP="00D10081">
          <w:pPr>
            <w:pStyle w:val="Bibliografie"/>
            <w:rPr>
              <w:noProof/>
            </w:rPr>
          </w:pPr>
          <w:r>
            <w:rPr>
              <w:noProof/>
            </w:rPr>
            <w:t xml:space="preserve">5. </w:t>
          </w:r>
          <w:r>
            <w:rPr>
              <w:b/>
              <w:bCs/>
              <w:noProof/>
            </w:rPr>
            <w:t>Ellisová, Danielle.</w:t>
          </w:r>
          <w:r>
            <w:rPr>
              <w:noProof/>
            </w:rPr>
            <w:t xml:space="preserve"> 10 bezplatných alternativ map API k Mapám Google: Klady a zápory každé z nich. </w:t>
          </w:r>
          <w:r>
            <w:rPr>
              <w:i/>
              <w:iCs/>
              <w:noProof/>
            </w:rPr>
            <w:t xml:space="preserve">HubSpot. </w:t>
          </w:r>
          <w:r>
            <w:rPr>
              <w:noProof/>
            </w:rPr>
            <w:t>[Online] 21. Červenec 2023. [Citace: 14. 10 2023.] https://blog.hubspot.com/website/free-api-maps.</w:t>
          </w:r>
        </w:p>
        <w:p w14:paraId="73751BA7" w14:textId="77777777" w:rsidR="00D10081" w:rsidRDefault="00D10081" w:rsidP="00D10081">
          <w:pPr>
            <w:pStyle w:val="Bibliografie"/>
            <w:rPr>
              <w:noProof/>
            </w:rPr>
          </w:pPr>
          <w:r>
            <w:rPr>
              <w:noProof/>
            </w:rPr>
            <w:t xml:space="preserve">6. </w:t>
          </w:r>
          <w:r>
            <w:rPr>
              <w:b/>
              <w:bCs/>
              <w:noProof/>
            </w:rPr>
            <w:t>Lynn.</w:t>
          </w:r>
          <w:r>
            <w:rPr>
              <w:noProof/>
            </w:rPr>
            <w:t xml:space="preserve"> Nejlepší mapa online a 12 nejlepších alternativ Map Google v roce 2021. </w:t>
          </w:r>
          <w:r>
            <w:rPr>
              <w:i/>
              <w:iCs/>
              <w:noProof/>
            </w:rPr>
            <w:t xml:space="preserve">Mosaic. </w:t>
          </w:r>
          <w:r>
            <w:rPr>
              <w:noProof/>
            </w:rPr>
            <w:t>[Online] 2. Únor 2021. [Citace: 7. 10 2023.] https://www.mosaic51.com/community/alternatives-to-google-maps/.</w:t>
          </w:r>
        </w:p>
        <w:p w14:paraId="6EB2BBA5" w14:textId="77777777" w:rsidR="00D10081" w:rsidRDefault="00D10081" w:rsidP="00D10081">
          <w:pPr>
            <w:pStyle w:val="Bibliografie"/>
            <w:rPr>
              <w:noProof/>
            </w:rPr>
          </w:pPr>
          <w:r>
            <w:rPr>
              <w:noProof/>
            </w:rPr>
            <w:t xml:space="preserve">7. </w:t>
          </w:r>
          <w:r>
            <w:rPr>
              <w:b/>
              <w:bCs/>
              <w:noProof/>
            </w:rPr>
            <w:t>ChatGPT.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OpenAI. </w:t>
          </w:r>
          <w:r>
            <w:rPr>
              <w:noProof/>
            </w:rPr>
            <w:t>[Online] OpenAI. [Citace: 29. 10 2023.] https://chat.openai.com/.</w:t>
          </w:r>
        </w:p>
        <w:p w14:paraId="59D58B05" w14:textId="77777777" w:rsidR="00D10081" w:rsidRDefault="00D10081" w:rsidP="00D10081">
          <w:pPr>
            <w:pStyle w:val="Bibliografie"/>
            <w:rPr>
              <w:noProof/>
            </w:rPr>
          </w:pPr>
          <w:r>
            <w:rPr>
              <w:noProof/>
            </w:rPr>
            <w:t xml:space="preserve">8. </w:t>
          </w:r>
          <w:r>
            <w:rPr>
              <w:b/>
              <w:bCs/>
              <w:noProof/>
            </w:rPr>
            <w:t>CSmap.</w:t>
          </w:r>
          <w:r>
            <w:rPr>
              <w:noProof/>
            </w:rPr>
            <w:t xml:space="preserve"> Služby. </w:t>
          </w:r>
          <w:r>
            <w:rPr>
              <w:i/>
              <w:iCs/>
              <w:noProof/>
            </w:rPr>
            <w:t xml:space="preserve">CSmap. </w:t>
          </w:r>
          <w:r>
            <w:rPr>
              <w:noProof/>
            </w:rPr>
            <w:t>[Online] [Citace: 11. Listopad 2023.] https://www.csmap.cz/sluzby/sluzby.html.</w:t>
          </w:r>
        </w:p>
        <w:p w14:paraId="7043362D" w14:textId="77777777" w:rsidR="00D10081" w:rsidRDefault="00D10081" w:rsidP="00D10081">
          <w:pPr>
            <w:pStyle w:val="Bibliografie"/>
            <w:rPr>
              <w:noProof/>
            </w:rPr>
          </w:pPr>
          <w:r>
            <w:rPr>
              <w:noProof/>
            </w:rPr>
            <w:t xml:space="preserve">9. </w:t>
          </w:r>
          <w:r>
            <w:rPr>
              <w:b/>
              <w:bCs/>
              <w:noProof/>
            </w:rPr>
            <w:t>IP2Location.io.</w:t>
          </w:r>
          <w:r>
            <w:rPr>
              <w:noProof/>
            </w:rPr>
            <w:t xml:space="preserve"> IP2LOCATION.IO IP GEOLOCATION API. </w:t>
          </w:r>
          <w:r>
            <w:rPr>
              <w:i/>
              <w:iCs/>
              <w:noProof/>
            </w:rPr>
            <w:t xml:space="preserve">IP2Location.io. </w:t>
          </w:r>
          <w:r>
            <w:rPr>
              <w:noProof/>
            </w:rPr>
            <w:t>[Online] 2023. [Citace: 13. Listopad 2023.] https://www.ip2location.io/ip2location-documentation.</w:t>
          </w:r>
        </w:p>
        <w:p w14:paraId="5D8243BF" w14:textId="77777777" w:rsidR="00D10081" w:rsidRDefault="00D10081" w:rsidP="00D10081">
          <w:pPr>
            <w:pStyle w:val="Bibliografie"/>
            <w:rPr>
              <w:noProof/>
            </w:rPr>
          </w:pPr>
          <w:r>
            <w:rPr>
              <w:noProof/>
            </w:rPr>
            <w:t xml:space="preserve">10. </w:t>
          </w:r>
          <w:r>
            <w:rPr>
              <w:b/>
              <w:bCs/>
              <w:noProof/>
            </w:rPr>
            <w:t>Singh, Rajeev.</w:t>
          </w:r>
          <w:r>
            <w:rPr>
              <w:noProof/>
            </w:rPr>
            <w:t xml:space="preserve"> What is URL Encoding and How does it work? </w:t>
          </w:r>
          <w:r>
            <w:rPr>
              <w:i/>
              <w:iCs/>
              <w:noProof/>
            </w:rPr>
            <w:t xml:space="preserve">URLEncoder. </w:t>
          </w:r>
          <w:r>
            <w:rPr>
              <w:noProof/>
            </w:rPr>
            <w:t>[Online] [Citace: 12. Listopad 2023.] https://www.urlencoder.io/learn/.</w:t>
          </w:r>
        </w:p>
        <w:p w14:paraId="696DE9B3" w14:textId="77777777" w:rsidR="00D10081" w:rsidRDefault="00D10081" w:rsidP="00D10081">
          <w:pPr>
            <w:pStyle w:val="Bibliografie"/>
            <w:rPr>
              <w:noProof/>
            </w:rPr>
          </w:pPr>
          <w:r>
            <w:rPr>
              <w:noProof/>
            </w:rPr>
            <w:t xml:space="preserve">11. </w:t>
          </w:r>
          <w:r>
            <w:rPr>
              <w:b/>
              <w:bCs/>
              <w:noProof/>
            </w:rPr>
            <w:t>Baeldung.</w:t>
          </w:r>
          <w:r>
            <w:rPr>
              <w:noProof/>
            </w:rPr>
            <w:t xml:space="preserve"> Difference Between form-data, x-www-form-urlencoded and raw in Postman. </w:t>
          </w:r>
          <w:r>
            <w:rPr>
              <w:i/>
              <w:iCs/>
              <w:noProof/>
            </w:rPr>
            <w:t xml:space="preserve">Baeldung. </w:t>
          </w:r>
          <w:r>
            <w:rPr>
              <w:noProof/>
            </w:rPr>
            <w:t>[Online] 11. Listopad 2022. [Citace: 12. Listopad 20023.] https://www.baeldung.com/postman-form-data-raw-x-www-form-urlencoded.</w:t>
          </w:r>
        </w:p>
        <w:p w14:paraId="38AB66C6" w14:textId="77777777" w:rsidR="00D10081" w:rsidRDefault="00D10081" w:rsidP="00D10081">
          <w:pPr>
            <w:pStyle w:val="Bibliografie"/>
            <w:rPr>
              <w:noProof/>
            </w:rPr>
          </w:pPr>
          <w:r>
            <w:rPr>
              <w:noProof/>
            </w:rPr>
            <w:t xml:space="preserve">12. </w:t>
          </w:r>
          <w:r>
            <w:rPr>
              <w:b/>
              <w:bCs/>
              <w:noProof/>
            </w:rPr>
            <w:t>MDN contributors.</w:t>
          </w:r>
          <w:r>
            <w:rPr>
              <w:noProof/>
            </w:rPr>
            <w:t xml:space="preserve"> URL. </w:t>
          </w:r>
          <w:r>
            <w:rPr>
              <w:i/>
              <w:iCs/>
              <w:noProof/>
            </w:rPr>
            <w:t xml:space="preserve">Resources for Developers,. </w:t>
          </w:r>
          <w:r>
            <w:rPr>
              <w:noProof/>
            </w:rPr>
            <w:t>[Online] Mozilla Corporation, 25. Srpen 2023. [Citace: 13. Listopad 2023.] https://developer.mozilla.org/en-US/docs/Web/API/URL.</w:t>
          </w:r>
        </w:p>
        <w:p w14:paraId="22927F3E" w14:textId="77777777" w:rsidR="00D10081" w:rsidRDefault="00D10081" w:rsidP="00D10081">
          <w:pPr>
            <w:pStyle w:val="Bibliografie"/>
            <w:rPr>
              <w:noProof/>
            </w:rPr>
          </w:pPr>
          <w:r>
            <w:rPr>
              <w:noProof/>
            </w:rPr>
            <w:t xml:space="preserve">13. </w:t>
          </w:r>
          <w:r>
            <w:rPr>
              <w:b/>
              <w:bCs/>
              <w:noProof/>
            </w:rPr>
            <w:t>Red Hat.</w:t>
          </w:r>
          <w:r>
            <w:rPr>
              <w:noProof/>
            </w:rPr>
            <w:t xml:space="preserve"> What is a REST API? </w:t>
          </w:r>
          <w:r>
            <w:rPr>
              <w:i/>
              <w:iCs/>
              <w:noProof/>
            </w:rPr>
            <w:t xml:space="preserve">Red Hat. </w:t>
          </w:r>
          <w:r>
            <w:rPr>
              <w:noProof/>
            </w:rPr>
            <w:t>[Online] 8. Květen 2020. [Citace: 15. Listopad 2023.] https://www.redhat.com/en/topics/api/what-is-a-rest-api.</w:t>
          </w:r>
        </w:p>
        <w:p w14:paraId="692821AC" w14:textId="77777777" w:rsidR="00D10081" w:rsidRDefault="00D10081" w:rsidP="00D10081">
          <w:pPr>
            <w:pStyle w:val="Bibliografie"/>
            <w:rPr>
              <w:noProof/>
            </w:rPr>
          </w:pPr>
          <w:r>
            <w:rPr>
              <w:noProof/>
            </w:rPr>
            <w:t xml:space="preserve">14. </w:t>
          </w:r>
          <w:r>
            <w:rPr>
              <w:b/>
              <w:bCs/>
              <w:noProof/>
            </w:rPr>
            <w:t>Hanák, Drahomír.</w:t>
          </w:r>
          <w:r>
            <w:rPr>
              <w:noProof/>
            </w:rPr>
            <w:t xml:space="preserve"> Stopařův průvodce REST API. </w:t>
          </w:r>
          <w:r>
            <w:rPr>
              <w:i/>
              <w:iCs/>
              <w:noProof/>
            </w:rPr>
            <w:t xml:space="preserve">itnetwork.cz. </w:t>
          </w:r>
          <w:r>
            <w:rPr>
              <w:noProof/>
            </w:rPr>
            <w:t>[Online] 4. Červen 2021. [Citace: 15. Listopad 2023.] https://www.itnetwork.cz/programovani/nezarazene/stoparuv-pruvodce-rest-api.</w:t>
          </w:r>
        </w:p>
        <w:p w14:paraId="43A0AD82" w14:textId="77777777" w:rsidR="00D10081" w:rsidRDefault="00D10081" w:rsidP="00D10081">
          <w:pPr>
            <w:pStyle w:val="Bibliografie"/>
            <w:rPr>
              <w:noProof/>
            </w:rPr>
          </w:pPr>
          <w:r>
            <w:rPr>
              <w:noProof/>
            </w:rPr>
            <w:lastRenderedPageBreak/>
            <w:t xml:space="preserve">15. </w:t>
          </w:r>
          <w:r>
            <w:rPr>
              <w:b/>
              <w:bCs/>
              <w:noProof/>
            </w:rPr>
            <w:t>Malý, Martin.</w:t>
          </w:r>
          <w:r>
            <w:rPr>
              <w:noProof/>
            </w:rPr>
            <w:t xml:space="preserve"> REST: architektura pro webové API. </w:t>
          </w:r>
          <w:r>
            <w:rPr>
              <w:i/>
              <w:iCs/>
              <w:noProof/>
            </w:rPr>
            <w:t xml:space="preserve">Zdroják.cz. </w:t>
          </w:r>
          <w:r>
            <w:rPr>
              <w:noProof/>
            </w:rPr>
            <w:t>[Online] 3. Srpen 2009. [Citace: 14. Listopad 2023.] https://zdrojak.cz/clanky/rest-architektura-pro-webove-api/.</w:t>
          </w:r>
        </w:p>
        <w:p w14:paraId="14A932AC" w14:textId="77777777" w:rsidR="00440DE5" w:rsidRDefault="00440DE5" w:rsidP="00D10081">
          <w:pPr>
            <w:sectPr w:rsidR="00440DE5" w:rsidSect="0082261A">
              <w:footerReference w:type="even" r:id="rId17"/>
              <w:footerReference w:type="default" r:id="rId18"/>
              <w:type w:val="oddPage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3A099CB1" w14:textId="77777777" w:rsidR="00440DE5" w:rsidRDefault="00440DE5" w:rsidP="00440DE5">
      <w:pPr>
        <w:pStyle w:val="Nadpisplohy"/>
      </w:pPr>
      <w:bookmarkStart w:id="30" w:name="_Toc86047607"/>
      <w:bookmarkStart w:id="31" w:name="_Toc86055214"/>
      <w:bookmarkStart w:id="32" w:name="_Toc151067235"/>
      <w:r>
        <w:lastRenderedPageBreak/>
        <w:t>Seznam přiložených souborů</w:t>
      </w:r>
      <w:bookmarkEnd w:id="30"/>
      <w:bookmarkEnd w:id="31"/>
      <w:bookmarkEnd w:id="32"/>
    </w:p>
    <w:p w14:paraId="1DCD1296" w14:textId="77777777" w:rsidR="00F846B4" w:rsidRDefault="00F846B4" w:rsidP="00394D8A">
      <w:r>
        <w:t>Na přiloženém datovém nosiči se nacházejí následující soubory a složky:</w:t>
      </w:r>
    </w:p>
    <w:p w14:paraId="5F4EC7A0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MP2010-Novák-Jan-L4-Tepelné_čerpadlo.docx</w:t>
      </w:r>
      <w:r>
        <w:t xml:space="preserve"> – editovatelná verze dokumentace maturitní práce</w:t>
      </w:r>
    </w:p>
    <w:p w14:paraId="6C4D3BBC" w14:textId="77777777" w:rsidR="00DB614E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MP2010-Novák-Jan-L4-Tepelné_čerpadlo.pdf</w:t>
      </w:r>
      <w:r>
        <w:t xml:space="preserve"> – tisknutelná verze dokumentace maturitní práce</w:t>
      </w:r>
    </w:p>
    <w:p w14:paraId="69F989BD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 xml:space="preserve">Výkresy </w:t>
      </w:r>
      <w:r>
        <w:t>– kompletní výkresová dokumentace</w:t>
      </w:r>
    </w:p>
    <w:p w14:paraId="25260DF9" w14:textId="77777777" w:rsidR="001E67F6" w:rsidRP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Aplikace</w:t>
      </w:r>
      <w:r>
        <w:t xml:space="preserve"> – zdrojové kódy</w:t>
      </w:r>
    </w:p>
    <w:sectPr w:rsidR="001E67F6" w:rsidRPr="00F846B4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C616C" w14:textId="77777777" w:rsidR="007D222C" w:rsidRDefault="007D222C" w:rsidP="00A758D8">
      <w:pPr>
        <w:spacing w:line="240" w:lineRule="auto"/>
      </w:pPr>
      <w:r>
        <w:separator/>
      </w:r>
    </w:p>
  </w:endnote>
  <w:endnote w:type="continuationSeparator" w:id="0">
    <w:p w14:paraId="066F01A6" w14:textId="77777777" w:rsidR="007D222C" w:rsidRDefault="007D222C" w:rsidP="00A758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1" w:fontKey="{CEAA2BE7-3CD4-4C7B-ADA3-EEC1230D2E6D}"/>
    <w:embedBold r:id="rId2" w:fontKey="{CB4A0326-D244-45EC-9E7D-FD264171DF3E}"/>
    <w:embedItalic r:id="rId3" w:fontKey="{086E6E40-BA03-4ADF-A3C1-0ED625A6E50C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4" w:fontKey="{541E8F88-7B91-42C1-AD7D-0EEB6F8FCCA9}"/>
    <w:embedItalic r:id="rId5" w:fontKey="{70EF904A-77AB-4628-B07C-1CF371F31CE9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6" w:fontKey="{70AB7058-5A44-49FC-8723-072D05879D6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ACA73" w14:textId="77777777" w:rsidR="00566029" w:rsidRDefault="00566029">
    <w:pPr>
      <w:pStyle w:val="Zpat"/>
      <w:jc w:val="right"/>
    </w:pPr>
  </w:p>
  <w:p w14:paraId="19E56E67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40E60" w14:textId="77777777" w:rsidR="00EA593D" w:rsidRDefault="00EA593D">
    <w:pPr>
      <w:pStyle w:val="Zpat"/>
      <w:jc w:val="right"/>
    </w:pPr>
  </w:p>
  <w:p w14:paraId="7CE874A7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0FA1A" w14:textId="77777777" w:rsidR="001D4A0E" w:rsidRDefault="001D4A0E">
    <w:pPr>
      <w:pStyle w:val="Zpat"/>
      <w:jc w:val="right"/>
    </w:pPr>
  </w:p>
  <w:p w14:paraId="5E379CF9" w14:textId="77777777" w:rsidR="001D4A0E" w:rsidRDefault="001D4A0E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80B22" w14:textId="77777777" w:rsidR="0096726D" w:rsidRDefault="0096726D">
    <w:pPr>
      <w:pStyle w:val="Zpa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7810488"/>
      <w:docPartObj>
        <w:docPartGallery w:val="Page Numbers (Bottom of Page)"/>
        <w:docPartUnique/>
      </w:docPartObj>
    </w:sdtPr>
    <w:sdtContent>
      <w:p w14:paraId="16C987DD" w14:textId="77777777" w:rsidR="0096726D" w:rsidRDefault="0096726D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4C6DD6FE" w14:textId="77777777" w:rsidR="0096726D" w:rsidRDefault="0096726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2A827" w14:textId="77777777" w:rsidR="007D222C" w:rsidRDefault="007D222C" w:rsidP="00A758D8">
      <w:pPr>
        <w:spacing w:line="240" w:lineRule="auto"/>
      </w:pPr>
      <w:r>
        <w:separator/>
      </w:r>
    </w:p>
  </w:footnote>
  <w:footnote w:type="continuationSeparator" w:id="0">
    <w:p w14:paraId="5B9BF6CF" w14:textId="77777777" w:rsidR="007D222C" w:rsidRDefault="007D222C" w:rsidP="00A758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64D43" w14:textId="77777777" w:rsidR="00473CE3" w:rsidRPr="007F2376" w:rsidRDefault="00473CE3" w:rsidP="007F2376">
    <w:pPr>
      <w:pStyle w:val="Zhlav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alias w:val="Název"/>
      <w:tag w:val=""/>
      <w:id w:val="-322276524"/>
      <w:placeholder>
        <w:docPart w:val="09BD7C4B499043E3AAB3D3FF799C5F30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6D5C3D60" w14:textId="068A056B" w:rsidR="00A758D8" w:rsidRPr="00A758D8" w:rsidRDefault="0092433D" w:rsidP="00A758D8">
        <w:pPr>
          <w:pStyle w:val="Zhlav"/>
        </w:pPr>
        <w:r>
          <w:t>Analýza poskytovatelů mapových služeb a redesign webu Smart Address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B0F2C"/>
    <w:multiLevelType w:val="hybridMultilevel"/>
    <w:tmpl w:val="811A6880"/>
    <w:lvl w:ilvl="0" w:tplc="040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2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211D1718"/>
    <w:multiLevelType w:val="hybridMultilevel"/>
    <w:tmpl w:val="381042E0"/>
    <w:lvl w:ilvl="0" w:tplc="040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5" w15:restartNumberingAfterBreak="0">
    <w:nsid w:val="2E6B075E"/>
    <w:multiLevelType w:val="multilevel"/>
    <w:tmpl w:val="9AA2C062"/>
    <w:numStyleLink w:val="Seznamslovan"/>
  </w:abstractNum>
  <w:abstractNum w:abstractNumId="16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7" w15:restartNumberingAfterBreak="0">
    <w:nsid w:val="3022458A"/>
    <w:multiLevelType w:val="multilevel"/>
    <w:tmpl w:val="9AA2C062"/>
    <w:numStyleLink w:val="Seznamslovan"/>
  </w:abstractNum>
  <w:abstractNum w:abstractNumId="18" w15:restartNumberingAfterBreak="0">
    <w:nsid w:val="324B3632"/>
    <w:multiLevelType w:val="multilevel"/>
    <w:tmpl w:val="9AA2C062"/>
    <w:numStyleLink w:val="Seznamslovan"/>
  </w:abstractNum>
  <w:abstractNum w:abstractNumId="19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20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1" w15:restartNumberingAfterBreak="0">
    <w:nsid w:val="38276116"/>
    <w:multiLevelType w:val="multilevel"/>
    <w:tmpl w:val="3DE8382A"/>
    <w:numStyleLink w:val="Seznamodrkov"/>
  </w:abstractNum>
  <w:abstractNum w:abstractNumId="22" w15:restartNumberingAfterBreak="0">
    <w:nsid w:val="3A307CC9"/>
    <w:multiLevelType w:val="hybridMultilevel"/>
    <w:tmpl w:val="11B24700"/>
    <w:lvl w:ilvl="0" w:tplc="040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4" w15:restartNumberingAfterBreak="0">
    <w:nsid w:val="42520F69"/>
    <w:multiLevelType w:val="multilevel"/>
    <w:tmpl w:val="FB88413A"/>
    <w:numStyleLink w:val="slovnnadpis"/>
  </w:abstractNum>
  <w:abstractNum w:abstractNumId="25" w15:restartNumberingAfterBreak="0">
    <w:nsid w:val="51C83AE6"/>
    <w:multiLevelType w:val="multilevel"/>
    <w:tmpl w:val="3DE8382A"/>
    <w:numStyleLink w:val="Seznamodrkov"/>
  </w:abstractNum>
  <w:abstractNum w:abstractNumId="26" w15:restartNumberingAfterBreak="0">
    <w:nsid w:val="53996C13"/>
    <w:multiLevelType w:val="hybridMultilevel"/>
    <w:tmpl w:val="CB7A9CBC"/>
    <w:lvl w:ilvl="0" w:tplc="040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C6D7F47"/>
    <w:multiLevelType w:val="hybridMultilevel"/>
    <w:tmpl w:val="345ACE86"/>
    <w:lvl w:ilvl="0" w:tplc="040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48933DB"/>
    <w:multiLevelType w:val="hybridMultilevel"/>
    <w:tmpl w:val="37C6034E"/>
    <w:lvl w:ilvl="0" w:tplc="040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B81796D"/>
    <w:multiLevelType w:val="hybridMultilevel"/>
    <w:tmpl w:val="598E2B5E"/>
    <w:lvl w:ilvl="0" w:tplc="040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25245523">
    <w:abstractNumId w:val="12"/>
  </w:num>
  <w:num w:numId="2" w16cid:durableId="401222200">
    <w:abstractNumId w:val="19"/>
  </w:num>
  <w:num w:numId="3" w16cid:durableId="153781838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95793777">
    <w:abstractNumId w:val="16"/>
  </w:num>
  <w:num w:numId="5" w16cid:durableId="1325204356">
    <w:abstractNumId w:val="9"/>
  </w:num>
  <w:num w:numId="6" w16cid:durableId="71053037">
    <w:abstractNumId w:val="7"/>
  </w:num>
  <w:num w:numId="7" w16cid:durableId="1293824745">
    <w:abstractNumId w:val="6"/>
  </w:num>
  <w:num w:numId="8" w16cid:durableId="1185242950">
    <w:abstractNumId w:val="5"/>
  </w:num>
  <w:num w:numId="9" w16cid:durableId="1606032260">
    <w:abstractNumId w:val="4"/>
  </w:num>
  <w:num w:numId="10" w16cid:durableId="303580500">
    <w:abstractNumId w:val="23"/>
  </w:num>
  <w:num w:numId="11" w16cid:durableId="2117407843">
    <w:abstractNumId w:val="25"/>
  </w:num>
  <w:num w:numId="12" w16cid:durableId="211313003">
    <w:abstractNumId w:val="15"/>
  </w:num>
  <w:num w:numId="13" w16cid:durableId="1847402926">
    <w:abstractNumId w:val="14"/>
  </w:num>
  <w:num w:numId="14" w16cid:durableId="1219853395">
    <w:abstractNumId w:val="11"/>
  </w:num>
  <w:num w:numId="15" w16cid:durableId="1597903488">
    <w:abstractNumId w:val="18"/>
  </w:num>
  <w:num w:numId="16" w16cid:durableId="196161307">
    <w:abstractNumId w:val="8"/>
  </w:num>
  <w:num w:numId="17" w16cid:durableId="1108887257">
    <w:abstractNumId w:val="3"/>
  </w:num>
  <w:num w:numId="18" w16cid:durableId="168757894">
    <w:abstractNumId w:val="2"/>
  </w:num>
  <w:num w:numId="19" w16cid:durableId="1675497150">
    <w:abstractNumId w:val="1"/>
  </w:num>
  <w:num w:numId="20" w16cid:durableId="2074350334">
    <w:abstractNumId w:val="0"/>
  </w:num>
  <w:num w:numId="21" w16cid:durableId="1971130226">
    <w:abstractNumId w:val="24"/>
  </w:num>
  <w:num w:numId="22" w16cid:durableId="931822061">
    <w:abstractNumId w:val="17"/>
  </w:num>
  <w:num w:numId="23" w16cid:durableId="940800493">
    <w:abstractNumId w:val="21"/>
  </w:num>
  <w:num w:numId="24" w16cid:durableId="166556846">
    <w:abstractNumId w:val="20"/>
  </w:num>
  <w:num w:numId="25" w16cid:durableId="487476221">
    <w:abstractNumId w:val="27"/>
  </w:num>
  <w:num w:numId="26" w16cid:durableId="371197530">
    <w:abstractNumId w:val="29"/>
  </w:num>
  <w:num w:numId="27" w16cid:durableId="1298416487">
    <w:abstractNumId w:val="10"/>
  </w:num>
  <w:num w:numId="28" w16cid:durableId="310329605">
    <w:abstractNumId w:val="13"/>
  </w:num>
  <w:num w:numId="29" w16cid:durableId="712771636">
    <w:abstractNumId w:val="26"/>
  </w:num>
  <w:num w:numId="30" w16cid:durableId="1345323112">
    <w:abstractNumId w:val="22"/>
  </w:num>
  <w:num w:numId="31" w16cid:durableId="956644054">
    <w:abstractNumId w:val="2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embedTrueTypeFonts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02B"/>
    <w:rsid w:val="0000166D"/>
    <w:rsid w:val="00011EDE"/>
    <w:rsid w:val="00013558"/>
    <w:rsid w:val="000140D5"/>
    <w:rsid w:val="0001686F"/>
    <w:rsid w:val="0003000D"/>
    <w:rsid w:val="000316FC"/>
    <w:rsid w:val="0004207B"/>
    <w:rsid w:val="00057BCB"/>
    <w:rsid w:val="00072410"/>
    <w:rsid w:val="0008343F"/>
    <w:rsid w:val="000934DE"/>
    <w:rsid w:val="000A4504"/>
    <w:rsid w:val="000A57EF"/>
    <w:rsid w:val="000B0E4E"/>
    <w:rsid w:val="000B0E5E"/>
    <w:rsid w:val="000B1418"/>
    <w:rsid w:val="000C4596"/>
    <w:rsid w:val="000E3A34"/>
    <w:rsid w:val="000E64CB"/>
    <w:rsid w:val="000F34C4"/>
    <w:rsid w:val="00122CC7"/>
    <w:rsid w:val="0013391F"/>
    <w:rsid w:val="0013675F"/>
    <w:rsid w:val="00144C8F"/>
    <w:rsid w:val="00147A2B"/>
    <w:rsid w:val="00153196"/>
    <w:rsid w:val="00164F58"/>
    <w:rsid w:val="00166506"/>
    <w:rsid w:val="001675DE"/>
    <w:rsid w:val="00180E64"/>
    <w:rsid w:val="001824D0"/>
    <w:rsid w:val="001860A3"/>
    <w:rsid w:val="001A0C0C"/>
    <w:rsid w:val="001A51EC"/>
    <w:rsid w:val="001B3369"/>
    <w:rsid w:val="001D4A0E"/>
    <w:rsid w:val="001E67F6"/>
    <w:rsid w:val="001E7291"/>
    <w:rsid w:val="001F208E"/>
    <w:rsid w:val="001F29B6"/>
    <w:rsid w:val="001F2BE0"/>
    <w:rsid w:val="001F6CD7"/>
    <w:rsid w:val="00201630"/>
    <w:rsid w:val="00213849"/>
    <w:rsid w:val="002240F9"/>
    <w:rsid w:val="00225032"/>
    <w:rsid w:val="0023432B"/>
    <w:rsid w:val="00236BCF"/>
    <w:rsid w:val="00253D9B"/>
    <w:rsid w:val="002570DC"/>
    <w:rsid w:val="0026416D"/>
    <w:rsid w:val="00267F2A"/>
    <w:rsid w:val="002824DE"/>
    <w:rsid w:val="002B10AE"/>
    <w:rsid w:val="002B4829"/>
    <w:rsid w:val="0030179B"/>
    <w:rsid w:val="0030289F"/>
    <w:rsid w:val="00304B39"/>
    <w:rsid w:val="003063AA"/>
    <w:rsid w:val="0031218C"/>
    <w:rsid w:val="003147BB"/>
    <w:rsid w:val="00314B46"/>
    <w:rsid w:val="00317B57"/>
    <w:rsid w:val="003263D4"/>
    <w:rsid w:val="00327C8F"/>
    <w:rsid w:val="003309AD"/>
    <w:rsid w:val="00333688"/>
    <w:rsid w:val="00333EDB"/>
    <w:rsid w:val="003368F0"/>
    <w:rsid w:val="00341B93"/>
    <w:rsid w:val="00347E3E"/>
    <w:rsid w:val="00352C9D"/>
    <w:rsid w:val="00367083"/>
    <w:rsid w:val="00376181"/>
    <w:rsid w:val="0037708E"/>
    <w:rsid w:val="0038706C"/>
    <w:rsid w:val="00394D8A"/>
    <w:rsid w:val="003B0FBD"/>
    <w:rsid w:val="003C161E"/>
    <w:rsid w:val="003E7EBB"/>
    <w:rsid w:val="003F1479"/>
    <w:rsid w:val="003F6398"/>
    <w:rsid w:val="0040076E"/>
    <w:rsid w:val="00400CBF"/>
    <w:rsid w:val="00402621"/>
    <w:rsid w:val="0041305A"/>
    <w:rsid w:val="0042098F"/>
    <w:rsid w:val="00422893"/>
    <w:rsid w:val="0042361E"/>
    <w:rsid w:val="00440DE5"/>
    <w:rsid w:val="00444A6F"/>
    <w:rsid w:val="00455B9A"/>
    <w:rsid w:val="00462288"/>
    <w:rsid w:val="004631A4"/>
    <w:rsid w:val="00473CE3"/>
    <w:rsid w:val="00480BEA"/>
    <w:rsid w:val="004A6F1D"/>
    <w:rsid w:val="004B39A6"/>
    <w:rsid w:val="004B413A"/>
    <w:rsid w:val="004B549B"/>
    <w:rsid w:val="004C0C87"/>
    <w:rsid w:val="004D0154"/>
    <w:rsid w:val="004E72FA"/>
    <w:rsid w:val="00506AFD"/>
    <w:rsid w:val="00510C29"/>
    <w:rsid w:val="005145A6"/>
    <w:rsid w:val="00517EF7"/>
    <w:rsid w:val="005253D8"/>
    <w:rsid w:val="00536C18"/>
    <w:rsid w:val="005415E3"/>
    <w:rsid w:val="00543D42"/>
    <w:rsid w:val="00555572"/>
    <w:rsid w:val="00566029"/>
    <w:rsid w:val="005668A1"/>
    <w:rsid w:val="00567F3B"/>
    <w:rsid w:val="00573A02"/>
    <w:rsid w:val="005760F5"/>
    <w:rsid w:val="00580F50"/>
    <w:rsid w:val="00581014"/>
    <w:rsid w:val="00584945"/>
    <w:rsid w:val="005A07ED"/>
    <w:rsid w:val="005B54DB"/>
    <w:rsid w:val="005E477F"/>
    <w:rsid w:val="00600D9D"/>
    <w:rsid w:val="00607832"/>
    <w:rsid w:val="00610422"/>
    <w:rsid w:val="00612801"/>
    <w:rsid w:val="00622A48"/>
    <w:rsid w:val="006260E1"/>
    <w:rsid w:val="00626A22"/>
    <w:rsid w:val="0063102B"/>
    <w:rsid w:val="00665D38"/>
    <w:rsid w:val="006706EA"/>
    <w:rsid w:val="006707A6"/>
    <w:rsid w:val="00671B9D"/>
    <w:rsid w:val="00672D72"/>
    <w:rsid w:val="006803EF"/>
    <w:rsid w:val="0068064C"/>
    <w:rsid w:val="00680BD9"/>
    <w:rsid w:val="0068603F"/>
    <w:rsid w:val="00686875"/>
    <w:rsid w:val="006B71B5"/>
    <w:rsid w:val="006E42DC"/>
    <w:rsid w:val="006F01BB"/>
    <w:rsid w:val="006F32AE"/>
    <w:rsid w:val="006F3E2A"/>
    <w:rsid w:val="006F508F"/>
    <w:rsid w:val="00703607"/>
    <w:rsid w:val="00712DD1"/>
    <w:rsid w:val="0071493F"/>
    <w:rsid w:val="00736C90"/>
    <w:rsid w:val="00742727"/>
    <w:rsid w:val="00745AA5"/>
    <w:rsid w:val="0075057F"/>
    <w:rsid w:val="00752704"/>
    <w:rsid w:val="007734C3"/>
    <w:rsid w:val="00791CCA"/>
    <w:rsid w:val="00796050"/>
    <w:rsid w:val="007A42E9"/>
    <w:rsid w:val="007B1D77"/>
    <w:rsid w:val="007D0699"/>
    <w:rsid w:val="007D222C"/>
    <w:rsid w:val="007D2EE7"/>
    <w:rsid w:val="007D2FB6"/>
    <w:rsid w:val="007D506A"/>
    <w:rsid w:val="007F2376"/>
    <w:rsid w:val="007F262F"/>
    <w:rsid w:val="007F4DD7"/>
    <w:rsid w:val="00800BFE"/>
    <w:rsid w:val="008157A9"/>
    <w:rsid w:val="0082261A"/>
    <w:rsid w:val="008252F3"/>
    <w:rsid w:val="008323B1"/>
    <w:rsid w:val="0083632C"/>
    <w:rsid w:val="00842881"/>
    <w:rsid w:val="00860B28"/>
    <w:rsid w:val="00882BB5"/>
    <w:rsid w:val="00884634"/>
    <w:rsid w:val="0089416C"/>
    <w:rsid w:val="008948C8"/>
    <w:rsid w:val="00895C7E"/>
    <w:rsid w:val="008A1E39"/>
    <w:rsid w:val="008A4B35"/>
    <w:rsid w:val="008B017D"/>
    <w:rsid w:val="008B142A"/>
    <w:rsid w:val="008B57C2"/>
    <w:rsid w:val="008C19A2"/>
    <w:rsid w:val="008C2E9F"/>
    <w:rsid w:val="008C2EF2"/>
    <w:rsid w:val="008C3B16"/>
    <w:rsid w:val="008C3FE2"/>
    <w:rsid w:val="008D6B99"/>
    <w:rsid w:val="008D7138"/>
    <w:rsid w:val="008F1DDF"/>
    <w:rsid w:val="008F7BF8"/>
    <w:rsid w:val="008F7FD7"/>
    <w:rsid w:val="00902380"/>
    <w:rsid w:val="0092433D"/>
    <w:rsid w:val="009258C1"/>
    <w:rsid w:val="00926C7C"/>
    <w:rsid w:val="00937473"/>
    <w:rsid w:val="00944541"/>
    <w:rsid w:val="00953F8C"/>
    <w:rsid w:val="00965746"/>
    <w:rsid w:val="0096663A"/>
    <w:rsid w:val="0096726D"/>
    <w:rsid w:val="009710F8"/>
    <w:rsid w:val="00983F97"/>
    <w:rsid w:val="00985246"/>
    <w:rsid w:val="009978A2"/>
    <w:rsid w:val="009979AA"/>
    <w:rsid w:val="009A54EC"/>
    <w:rsid w:val="009B6E6C"/>
    <w:rsid w:val="009C2C1D"/>
    <w:rsid w:val="009D2267"/>
    <w:rsid w:val="00A0287D"/>
    <w:rsid w:val="00A10063"/>
    <w:rsid w:val="00A12AE8"/>
    <w:rsid w:val="00A56E9C"/>
    <w:rsid w:val="00A637FF"/>
    <w:rsid w:val="00A651FD"/>
    <w:rsid w:val="00A70B3D"/>
    <w:rsid w:val="00A72854"/>
    <w:rsid w:val="00A758D8"/>
    <w:rsid w:val="00A76744"/>
    <w:rsid w:val="00A8050F"/>
    <w:rsid w:val="00A80B15"/>
    <w:rsid w:val="00AA0BF2"/>
    <w:rsid w:val="00AA2185"/>
    <w:rsid w:val="00AB3737"/>
    <w:rsid w:val="00AD0A4A"/>
    <w:rsid w:val="00AD0C99"/>
    <w:rsid w:val="00AF6F99"/>
    <w:rsid w:val="00B06BFF"/>
    <w:rsid w:val="00B12181"/>
    <w:rsid w:val="00B15E12"/>
    <w:rsid w:val="00B178DA"/>
    <w:rsid w:val="00B21367"/>
    <w:rsid w:val="00B27FC1"/>
    <w:rsid w:val="00B4604C"/>
    <w:rsid w:val="00B52A62"/>
    <w:rsid w:val="00B56A7A"/>
    <w:rsid w:val="00B763C0"/>
    <w:rsid w:val="00B774EE"/>
    <w:rsid w:val="00B81CDF"/>
    <w:rsid w:val="00B91729"/>
    <w:rsid w:val="00BA365E"/>
    <w:rsid w:val="00BA45EE"/>
    <w:rsid w:val="00BB00AD"/>
    <w:rsid w:val="00BB2421"/>
    <w:rsid w:val="00BD2B48"/>
    <w:rsid w:val="00BE4474"/>
    <w:rsid w:val="00BE6109"/>
    <w:rsid w:val="00C020E0"/>
    <w:rsid w:val="00C06CC0"/>
    <w:rsid w:val="00C11BBD"/>
    <w:rsid w:val="00C20FF9"/>
    <w:rsid w:val="00C22CA5"/>
    <w:rsid w:val="00C477F8"/>
    <w:rsid w:val="00C644B2"/>
    <w:rsid w:val="00C710A3"/>
    <w:rsid w:val="00C72271"/>
    <w:rsid w:val="00C7248B"/>
    <w:rsid w:val="00C81B13"/>
    <w:rsid w:val="00C92C19"/>
    <w:rsid w:val="00C97B31"/>
    <w:rsid w:val="00CA1433"/>
    <w:rsid w:val="00CA404C"/>
    <w:rsid w:val="00CA63C4"/>
    <w:rsid w:val="00CB6B2A"/>
    <w:rsid w:val="00CC4D75"/>
    <w:rsid w:val="00CC5042"/>
    <w:rsid w:val="00CD5F77"/>
    <w:rsid w:val="00CF5648"/>
    <w:rsid w:val="00CF65BE"/>
    <w:rsid w:val="00D06100"/>
    <w:rsid w:val="00D10081"/>
    <w:rsid w:val="00D24F04"/>
    <w:rsid w:val="00D25ACF"/>
    <w:rsid w:val="00D30F23"/>
    <w:rsid w:val="00D31050"/>
    <w:rsid w:val="00D331D7"/>
    <w:rsid w:val="00D42BD8"/>
    <w:rsid w:val="00D4315D"/>
    <w:rsid w:val="00D54A04"/>
    <w:rsid w:val="00D6183D"/>
    <w:rsid w:val="00D64627"/>
    <w:rsid w:val="00D66FB6"/>
    <w:rsid w:val="00D75D8C"/>
    <w:rsid w:val="00D80619"/>
    <w:rsid w:val="00D81967"/>
    <w:rsid w:val="00DB0C5E"/>
    <w:rsid w:val="00DB5D73"/>
    <w:rsid w:val="00DB614E"/>
    <w:rsid w:val="00DD362A"/>
    <w:rsid w:val="00DD3F83"/>
    <w:rsid w:val="00DF4D48"/>
    <w:rsid w:val="00E11B2D"/>
    <w:rsid w:val="00E324C2"/>
    <w:rsid w:val="00E40C13"/>
    <w:rsid w:val="00E43FF5"/>
    <w:rsid w:val="00E46CBB"/>
    <w:rsid w:val="00E57371"/>
    <w:rsid w:val="00E57D0C"/>
    <w:rsid w:val="00E709CE"/>
    <w:rsid w:val="00E744FF"/>
    <w:rsid w:val="00E7494C"/>
    <w:rsid w:val="00EA593D"/>
    <w:rsid w:val="00EA78B9"/>
    <w:rsid w:val="00EC7675"/>
    <w:rsid w:val="00ED2B8E"/>
    <w:rsid w:val="00EE2F62"/>
    <w:rsid w:val="00EF01A5"/>
    <w:rsid w:val="00EF740F"/>
    <w:rsid w:val="00F04526"/>
    <w:rsid w:val="00F11CD7"/>
    <w:rsid w:val="00F17E61"/>
    <w:rsid w:val="00F269A0"/>
    <w:rsid w:val="00F27DDA"/>
    <w:rsid w:val="00F3041C"/>
    <w:rsid w:val="00F36F4A"/>
    <w:rsid w:val="00F429E2"/>
    <w:rsid w:val="00F53FA3"/>
    <w:rsid w:val="00F64EB4"/>
    <w:rsid w:val="00F65F1C"/>
    <w:rsid w:val="00F8211B"/>
    <w:rsid w:val="00F846B4"/>
    <w:rsid w:val="00F96D91"/>
    <w:rsid w:val="00FA0172"/>
    <w:rsid w:val="00FC6268"/>
    <w:rsid w:val="00FF2B54"/>
    <w:rsid w:val="021D2707"/>
    <w:rsid w:val="0F847395"/>
    <w:rsid w:val="29AB4EBA"/>
    <w:rsid w:val="39196516"/>
    <w:rsid w:val="3AB3AAB6"/>
    <w:rsid w:val="425007B9"/>
    <w:rsid w:val="553DF926"/>
    <w:rsid w:val="5DDA80CD"/>
    <w:rsid w:val="70523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E5E5E2"/>
  <w15:chartTrackingRefBased/>
  <w15:docId w15:val="{3218B377-7272-4F1E-AAC0-F07DCC0F9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F2376"/>
    <w:pPr>
      <w:spacing w:after="0" w:line="300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06100"/>
    <w:pPr>
      <w:keepNext/>
      <w:keepLines/>
      <w:pageBreakBefore/>
      <w:numPr>
        <w:numId w:val="21"/>
      </w:numPr>
      <w:spacing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6D91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3368F0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06100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7F2376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2"/>
    </w:rPr>
  </w:style>
  <w:style w:type="character" w:customStyle="1" w:styleId="ZhlavChar">
    <w:name w:val="Záhlaví Char"/>
    <w:basedOn w:val="Standardnpsmoodstavce"/>
    <w:link w:val="Zhlav"/>
    <w:uiPriority w:val="99"/>
    <w:rsid w:val="007F2376"/>
    <w:rPr>
      <w:rFonts w:asciiTheme="majorHAnsi" w:hAnsiTheme="majorHAnsi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96D91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  <w:style w:type="character" w:styleId="Nevyeenzmnka">
    <w:name w:val="Unresolved Mention"/>
    <w:basedOn w:val="Standardnpsmoodstavce"/>
    <w:uiPriority w:val="99"/>
    <w:semiHidden/>
    <w:unhideWhenUsed/>
    <w:rsid w:val="003263D4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138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smart-address.cz/" TargetMode="External"/><Relationship Id="rId18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smart-address.cz/" TargetMode="External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sv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rol&#237;na\OneDrive%20-%20SP&#352;SE%20a%20VO&#352;,%20Liberec\Plocha\Maturitn&#237;%20pr&#225;ce\&#352;ablona%20dokumentu%20MP-2.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38984661BAA4FA5BA3AD07F32F5317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A7A6C41F-530C-4144-8FED-6E6340047503}"/>
      </w:docPartPr>
      <w:docPartBody>
        <w:p w:rsidR="00DA6713" w:rsidRDefault="00DA6713">
          <w:pPr>
            <w:pStyle w:val="438984661BAA4FA5BA3AD07F32F53174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09BD7C4B499043E3AAB3D3FF799C5F30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2B662F6D-D1DD-4B73-A731-EE1B08625119}"/>
      </w:docPartPr>
      <w:docPartBody>
        <w:p w:rsidR="00DA6713" w:rsidRDefault="00DA6713">
          <w:pPr>
            <w:pStyle w:val="09BD7C4B499043E3AAB3D3FF799C5F30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713"/>
    <w:rsid w:val="001278CE"/>
    <w:rsid w:val="003903CF"/>
    <w:rsid w:val="00B203C5"/>
    <w:rsid w:val="00DA6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cs-CZ" w:eastAsia="cs-CZ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438984661BAA4FA5BA3AD07F32F53174">
    <w:name w:val="438984661BAA4FA5BA3AD07F32F53174"/>
  </w:style>
  <w:style w:type="paragraph" w:customStyle="1" w:styleId="09BD7C4B499043E3AAB3D3FF799C5F30">
    <w:name w:val="09BD7C4B499043E3AAB3D3FF799C5F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Dan23</b:Tag>
    <b:SourceType>InternetSite</b:SourceType>
    <b:Guid>{4DC80AD2-8585-45CC-844A-F262F59BDF07}</b:Guid>
    <b:Author>
      <b:Author>
        <b:NameList>
          <b:Person>
            <b:Last>Ellisová</b:Last>
            <b:First>Danielle</b:First>
          </b:Person>
        </b:NameList>
      </b:Author>
    </b:Author>
    <b:Title>10 bezplatných alternativ map API k Mapám Google: Klady a zápory každé z nich</b:Title>
    <b:InternetSiteTitle>HubSpot</b:InternetSiteTitle>
    <b:Year>2023</b:Year>
    <b:Month>Červenec</b:Month>
    <b:Day>21</b:Day>
    <b:YearAccessed>2023</b:YearAccessed>
    <b:MonthAccessed>10</b:MonthAccessed>
    <b:DayAccessed>14</b:DayAccessed>
    <b:URL>https://blog.hubspot.com/website/free-api-maps</b:URL>
    <b:RefOrder>5</b:RefOrder>
  </b:Source>
  <b:Source>
    <b:Tag>Lyn21</b:Tag>
    <b:SourceType>InternetSite</b:SourceType>
    <b:Guid>{14850C6C-E618-44BB-8BB4-3ECE075BC06D}</b:Guid>
    <b:Title>Nejlepší mapa online a 12 nejlepších alternativ Map Google v roce 2021</b:Title>
    <b:Year>2021</b:Year>
    <b:InternetSiteTitle>Mosaic</b:InternetSiteTitle>
    <b:Month>Únor</b:Month>
    <b:Day>2</b:Day>
    <b:YearAccessed>2023</b:YearAccessed>
    <b:MonthAccessed>10</b:MonthAccessed>
    <b:DayAccessed>7</b:DayAccessed>
    <b:URL>https://www.mosaic51.com/community/alternatives-to-google-maps/</b:URL>
    <b:Author>
      <b:Author>
        <b:NameList>
          <b:Person>
            <b:Last>Lynn</b:Last>
          </b:Person>
        </b:NameList>
      </b:Author>
    </b:Author>
    <b:RefOrder>6</b:RefOrder>
  </b:Source>
  <b:Source>
    <b:Tag>Cha23</b:Tag>
    <b:SourceType>InternetSite</b:SourceType>
    <b:Guid>{B9E634B9-3871-44C5-99CE-0DC90818EFE1}</b:Guid>
    <b:Author>
      <b:Author>
        <b:Corporate>ChatGPT</b:Corporate>
      </b:Author>
    </b:Author>
    <b:ProductionCompany>OpenAI</b:ProductionCompany>
    <b:YearAccessed>2023</b:YearAccessed>
    <b:MonthAccessed>10</b:MonthAccessed>
    <b:DayAccessed>29</b:DayAccessed>
    <b:URL>https://chat.openai.com/</b:URL>
    <b:InternetSiteTitle>OpenAI</b:InternetSiteTitle>
    <b:RefOrder>7</b:RefOrder>
  </b:Source>
  <b:Source>
    <b:Tag>Sin23</b:Tag>
    <b:SourceType>InternetSite</b:SourceType>
    <b:Guid>{FEC7C93A-C004-4460-A180-0E315DB0DCE5}</b:Guid>
    <b:Author>
      <b:Author>
        <b:NameList>
          <b:Person>
            <b:Last>Singh</b:Last>
            <b:First>Rajeev</b:First>
          </b:Person>
        </b:NameList>
      </b:Author>
    </b:Author>
    <b:Title>What is URL Encoding and How does it work?</b:Title>
    <b:InternetSiteTitle>URLEncoder</b:InternetSiteTitle>
    <b:YearAccessed>2023</b:YearAccessed>
    <b:MonthAccessed>Listopad</b:MonthAccessed>
    <b:DayAccessed>12</b:DayAccessed>
    <b:URL>https://www.urlencoder.io/learn/</b:URL>
    <b:RefOrder>10</b:RefOrder>
  </b:Source>
  <b:Source>
    <b:Tag>Goo23</b:Tag>
    <b:SourceType>InternetSite</b:SourceType>
    <b:Guid>{14E27755-2E87-493B-B330-A2E0D14D020B}</b:Guid>
    <b:Author>
      <b:Author>
        <b:Corporate>Google Maps</b:Corporate>
      </b:Author>
    </b:Author>
    <b:Title>Get Started</b:Title>
    <b:InternetSiteTitle>Google Maps Platform</b:InternetSiteTitle>
    <b:Year>2023</b:Year>
    <b:Month>Listopad</b:Month>
    <b:Day>9</b:Day>
    <b:YearAccessed>2023</b:YearAccessed>
    <b:MonthAccessed>Listopad</b:MonthAccessed>
    <b:DayAccessed>12</b:DayAccessed>
    <b:URL>https://developers.google.com/maps/documentation/geocoding/start</b:URL>
    <b:RefOrder>1</b:RefOrder>
  </b:Source>
  <b:Source>
    <b:Tag>CSm23</b:Tag>
    <b:SourceType>InternetSite</b:SourceType>
    <b:Guid>{21CC09D3-0E57-4715-BD88-0CD562499575}</b:Guid>
    <b:Author>
      <b:Author>
        <b:Corporate>CSmap</b:Corporate>
      </b:Author>
    </b:Author>
    <b:Title>Služby</b:Title>
    <b:InternetSiteTitle>CSmap</b:InternetSiteTitle>
    <b:YearAccessed>2023</b:YearAccessed>
    <b:MonthAccessed>Listopad</b:MonthAccessed>
    <b:DayAccessed>11</b:DayAccessed>
    <b:URL>https://www.csmap.cz/sluzby/sluzby.html</b:URL>
    <b:RefOrder>8</b:RefOrder>
  </b:Source>
  <b:Source>
    <b:Tag>MDN23</b:Tag>
    <b:SourceType>InternetSite</b:SourceType>
    <b:Guid>{C370DAE7-EBE4-40B7-ABCF-BB5717B0F43C}</b:Guid>
    <b:Author>
      <b:Author>
        <b:Corporate>MDN contributors</b:Corporate>
      </b:Author>
    </b:Author>
    <b:Title>URL</b:Title>
    <b:InternetSiteTitle>Resources for Developers,</b:InternetSiteTitle>
    <b:ProductionCompany>Mozilla Corporation</b:ProductionCompany>
    <b:Year>2023</b:Year>
    <b:Month>Srpen</b:Month>
    <b:Day>25</b:Day>
    <b:YearAccessed>2023</b:YearAccessed>
    <b:MonthAccessed>Listopad</b:MonthAccessed>
    <b:DayAccessed>13</b:DayAccessed>
    <b:URL>https://developer.mozilla.org/en-US/docs/Web/API/URL</b:URL>
    <b:RefOrder>12</b:RefOrder>
  </b:Source>
  <b:Source>
    <b:Tag>Bae22</b:Tag>
    <b:SourceType>InternetSite</b:SourceType>
    <b:Guid>{77912FFB-14CF-4A70-A791-4B7C65265EBD}</b:Guid>
    <b:Author>
      <b:Author>
        <b:Corporate>Baeldung</b:Corporate>
      </b:Author>
    </b:Author>
    <b:Title>Difference Between form-data, x-www-form-urlencoded and raw in Postman</b:Title>
    <b:InternetSiteTitle>Baeldung</b:InternetSiteTitle>
    <b:Year>2022</b:Year>
    <b:Month>Listopad</b:Month>
    <b:Day>11</b:Day>
    <b:YearAccessed>20023</b:YearAccessed>
    <b:MonthAccessed>Listopad</b:MonthAccessed>
    <b:DayAccessed>12</b:DayAccessed>
    <b:URL>https://www.baeldung.com/postman-form-data-raw-x-www-form-urlencoded</b:URL>
    <b:RefOrder>11</b:RefOrder>
  </b:Source>
  <b:Source>
    <b:Tag>IP223</b:Tag>
    <b:SourceType>InternetSite</b:SourceType>
    <b:Guid>{5C582A11-C11F-448D-9C35-5A69CB9D0781}</b:Guid>
    <b:Author>
      <b:Author>
        <b:Corporate>IP2Location.io</b:Corporate>
      </b:Author>
    </b:Author>
    <b:Title>IP2LOCATION.IO IP GEOLOCATION API</b:Title>
    <b:InternetSiteTitle>IP2Location.io</b:InternetSiteTitle>
    <b:Year>2023</b:Year>
    <b:YearAccessed>2023</b:YearAccessed>
    <b:MonthAccessed>Listopad</b:MonthAccessed>
    <b:DayAccessed>13</b:DayAccessed>
    <b:URL>https://www.ip2location.io/ip2location-documentation</b:URL>
    <b:RefOrder>9</b:RefOrder>
  </b:Source>
  <b:Source>
    <b:Tag>Sez23</b:Tag>
    <b:SourceType>InternetSite</b:SourceType>
    <b:Guid>{ECF97B4D-FC9F-46EF-8B84-4062C703EE36}</b:Guid>
    <b:Author>
      <b:Author>
        <b:Corporate>Seznam.cz, a.s.</b:Corporate>
      </b:Author>
    </b:Author>
    <b:Title>Mapy.cz pro mobilní zařízení Android a iOS</b:Title>
    <b:InternetSiteTitle>Seznam.cz</b:InternetSiteTitle>
    <b:Year>2023</b:Year>
    <b:YearAccessed>2023</b:YearAccessed>
    <b:MonthAccessed>Listopad</b:MonthAccessed>
    <b:DayAccessed>13</b:DayAccessed>
    <b:URL>https://napoveda.seznam.cz/cz/mapy/mapy.cz-pro-mobilni-zarizeni-android-ios/vlastnosti-funkce-aplikace-mapy/</b:URL>
    <b:RefOrder>3</b:RefOrder>
  </b:Source>
  <b:Source>
    <b:Tag>Goo231</b:Tag>
    <b:SourceType>InternetSite</b:SourceType>
    <b:Guid>{64A9FE4D-C4EC-4CCD-953B-ED459E4A0D5A}</b:Guid>
    <b:Author>
      <b:Author>
        <b:Corporate>Google Developers</b:Corporate>
      </b:Author>
    </b:Author>
    <b:Title>Overview</b:Title>
    <b:InternetSiteTitle>Google Maps Platform</b:InternetSiteTitle>
    <b:Year>2023</b:Year>
    <b:Month>Listopad</b:Month>
    <b:Day>16</b:Day>
    <b:YearAccessed>2023</b:YearAccessed>
    <b:MonthAccessed>Listoad</b:MonthAccessed>
    <b:DayAccessed>14</b:DayAccessed>
    <b:URL>https://developers.google.com/maps/documentation/javascript/overview</b:URL>
    <b:RefOrder>2</b:RefOrder>
  </b:Source>
  <b:Source>
    <b:Tag>Mal09</b:Tag>
    <b:SourceType>InternetSite</b:SourceType>
    <b:Guid>{1E972F51-8D63-4A75-B395-ECBA75B6E344}</b:Guid>
    <b:Author>
      <b:Author>
        <b:NameList>
          <b:Person>
            <b:Last>Malý</b:Last>
            <b:First>Martin</b:First>
          </b:Person>
        </b:NameList>
      </b:Author>
    </b:Author>
    <b:Title>REST: architektura pro webové API</b:Title>
    <b:InternetSiteTitle>Zdroják.cz</b:InternetSiteTitle>
    <b:Year>2009</b:Year>
    <b:Month>Srpen</b:Month>
    <b:Day>3</b:Day>
    <b:YearAccessed>2023</b:YearAccessed>
    <b:MonthAccessed>Listopad</b:MonthAccessed>
    <b:DayAccessed>14</b:DayAccessed>
    <b:URL>https://zdrojak.cz/clanky/rest-architektura-pro-webove-api/</b:URL>
    <b:RefOrder>15</b:RefOrder>
  </b:Source>
  <b:Source>
    <b:Tag>Red20</b:Tag>
    <b:SourceType>InternetSite</b:SourceType>
    <b:Guid>{A1D0CCD6-CE86-49C3-B33F-152200D5C030}</b:Guid>
    <b:Author>
      <b:Author>
        <b:Corporate>Red Hat</b:Corporate>
      </b:Author>
    </b:Author>
    <b:Title>What is a REST API?</b:Title>
    <b:InternetSiteTitle>Red Hat</b:InternetSiteTitle>
    <b:Year>2020</b:Year>
    <b:Month>Květen</b:Month>
    <b:Day>8</b:Day>
    <b:YearAccessed>2023</b:YearAccessed>
    <b:MonthAccessed>Listopad</b:MonthAccessed>
    <b:DayAccessed>15</b:DayAccessed>
    <b:URL>https://www.redhat.com/en/topics/api/what-is-a-rest-api</b:URL>
    <b:RefOrder>13</b:RefOrder>
  </b:Source>
  <b:Source>
    <b:Tag>Han21</b:Tag>
    <b:SourceType>InternetSite</b:SourceType>
    <b:Guid>{FA519813-DF30-49B2-A011-2FD9462C813F}</b:Guid>
    <b:Author>
      <b:Author>
        <b:NameList>
          <b:Person>
            <b:Last>Hanák</b:Last>
            <b:First>Drahomír</b:First>
          </b:Person>
        </b:NameList>
      </b:Author>
    </b:Author>
    <b:Title>Stopařův průvodce REST API</b:Title>
    <b:InternetSiteTitle>itnetwork.cz</b:InternetSiteTitle>
    <b:Year>2021</b:Year>
    <b:Month>Červen</b:Month>
    <b:Day>4</b:Day>
    <b:YearAccessed>2023</b:YearAccessed>
    <b:MonthAccessed>Listopad</b:MonthAccessed>
    <b:DayAccessed>15</b:DayAccessed>
    <b:URL>https://www.itnetwork.cz/programovani/nezarazene/stoparuv-pruvodce-rest-api</b:URL>
    <b:RefOrder>14</b:RefOrder>
  </b:Source>
  <b:Source>
    <b:Tag>Sez231</b:Tag>
    <b:SourceType>InternetSite</b:SourceType>
    <b:Guid>{9BBFBD7D-9D9B-4B00-B48B-718AF21BB5DE}</b:Guid>
    <b:Author>
      <b:Author>
        <b:Corporate>Seznam.cz</b:Corporate>
      </b:Author>
    </b:Author>
    <b:Title>Co je REST API Mapy.cz</b:Title>
    <b:InternetSiteTitle>Mapy.cz developer</b:InternetSiteTitle>
    <b:Year>2023</b:Year>
    <b:YearAccessed>2023</b:YearAccessed>
    <b:MonthAccessed>Listopad</b:MonthAccessed>
    <b:DayAccessed>13</b:DayAccessed>
    <b:URL>https://developer.mapy.cz/rest-api/</b:URL>
    <b:RefOrder>4</b:RefOrder>
  </b:Source>
</b:Sources>
</file>

<file path=customXml/itemProps1.xml><?xml version="1.0" encoding="utf-8"?>
<ds:datastoreItem xmlns:ds="http://schemas.openxmlformats.org/officeDocument/2006/customXml" ds:itemID="{5A44275A-06BD-4221-A1E4-6B87DBE57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dokumentu MP-2.2</Template>
  <TotalTime>84</TotalTime>
  <Pages>17</Pages>
  <Words>2445</Words>
  <Characters>14428</Characters>
  <Application>Microsoft Office Word</Application>
  <DocSecurity>0</DocSecurity>
  <Lines>120</Lines>
  <Paragraphs>33</Paragraphs>
  <ScaleCrop>false</ScaleCrop>
  <Company/>
  <LinksUpToDate>false</LinksUpToDate>
  <CharactersWithSpaces>16840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Analýza poskytovatelů mapových služeb a redesign webu Smart Address</dc:title>
  <dc:subject/>
  <dc:creator>Karolína Fučíková</dc:creator>
  <cp:keywords/>
  <dc:description/>
  <cp:lastModifiedBy>Fučíková Karolína (2020)</cp:lastModifiedBy>
  <cp:revision>256</cp:revision>
  <dcterms:created xsi:type="dcterms:W3CDTF">2023-10-01T17:26:00Z</dcterms:created>
  <dcterms:modified xsi:type="dcterms:W3CDTF">2023-11-16T21:52:00Z</dcterms:modified>
</cp:coreProperties>
</file>